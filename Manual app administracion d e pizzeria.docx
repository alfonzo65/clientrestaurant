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05373" w14:textId="77777777" w:rsidR="005F6105" w:rsidRPr="00277B76" w:rsidRDefault="005F6105" w:rsidP="00277B76">
      <w:pPr>
        <w:pStyle w:val="PartTitle"/>
        <w:framePr w:wrap="notBeside"/>
      </w:pPr>
      <w:r w:rsidRPr="00277B76">
        <w:t>Volume</w:t>
      </w:r>
    </w:p>
    <w:p w14:paraId="6B2E4E72" w14:textId="77777777" w:rsidR="005F6105" w:rsidRPr="00A11C25" w:rsidRDefault="00A11C25">
      <w:pPr>
        <w:pStyle w:val="PartLabel"/>
        <w:framePr w:wrap="notBeside"/>
        <w:rPr>
          <w:lang w:val="es-VE"/>
        </w:rPr>
      </w:pPr>
      <w:r w:rsidRPr="00A11C25">
        <w:rPr>
          <w:lang w:val="es-VE"/>
        </w:rPr>
        <w:t>1</w:t>
      </w:r>
    </w:p>
    <w:p w14:paraId="6A846C4A" w14:textId="77777777" w:rsidR="005F6105" w:rsidRPr="00A11C25" w:rsidRDefault="00A11C25">
      <w:pPr>
        <w:pStyle w:val="CompanyName"/>
        <w:rPr>
          <w:lang w:val="es-VE"/>
        </w:rPr>
      </w:pPr>
      <w:r>
        <w:rPr>
          <w:lang w:val="es-VE"/>
        </w:rPr>
        <w:t>universidad del zulia, FEC, Computacion</w:t>
      </w:r>
    </w:p>
    <w:p w14:paraId="753B3CE7" w14:textId="77777777" w:rsidR="005F6105" w:rsidRPr="00A11C25" w:rsidRDefault="00A11C25">
      <w:pPr>
        <w:pStyle w:val="SubtitleCover"/>
        <w:rPr>
          <w:lang w:val="es-VE"/>
        </w:rPr>
      </w:pPr>
      <w:r>
        <w:rPr>
          <w:lang w:val="es-VE"/>
        </w:rPr>
        <w:t xml:space="preserve">Programa de </w:t>
      </w:r>
      <w:r w:rsidR="00235B42">
        <w:rPr>
          <w:lang w:val="es-VE"/>
        </w:rPr>
        <w:t>Administración</w:t>
      </w:r>
      <w:r>
        <w:rPr>
          <w:lang w:val="es-VE"/>
        </w:rPr>
        <w:t xml:space="preserve"> de </w:t>
      </w:r>
      <w:r w:rsidR="00235B42">
        <w:rPr>
          <w:lang w:val="es-VE"/>
        </w:rPr>
        <w:t>Pizzería</w:t>
      </w:r>
    </w:p>
    <w:p w14:paraId="7C9C6AF1" w14:textId="77777777" w:rsidR="005F6105" w:rsidRPr="00A11C25" w:rsidRDefault="00A11C25">
      <w:pPr>
        <w:pStyle w:val="TitleCover"/>
        <w:rPr>
          <w:lang w:val="es-VE"/>
        </w:rPr>
        <w:sectPr w:rsidR="005F6105" w:rsidRPr="00A11C25" w:rsidSect="007A3843">
          <w:footerReference w:type="default" r:id="rId8"/>
          <w:pgSz w:w="12240" w:h="15840" w:code="1"/>
          <w:pgMar w:top="960" w:right="960" w:bottom="1440" w:left="960" w:header="0" w:footer="0" w:gutter="0"/>
          <w:pgNumType w:start="0"/>
          <w:cols w:space="720"/>
          <w:titlePg/>
        </w:sectPr>
      </w:pPr>
      <w:r w:rsidRPr="00A11C25">
        <w:rPr>
          <w:spacing w:val="-180"/>
          <w:lang w:val="es-VE"/>
        </w:rPr>
        <w:t>GUIA  DE</w:t>
      </w:r>
      <w:r w:rsidRPr="00A11C25">
        <w:rPr>
          <w:spacing w:val="-180"/>
          <w:lang w:val="es-VE"/>
        </w:rPr>
        <w:br/>
      </w:r>
      <w:r w:rsidR="00A05DA9">
        <w:rPr>
          <w:spacing w:val="-180"/>
          <w:lang w:val="es-VE"/>
        </w:rPr>
        <w:t>U S U A R I O</w:t>
      </w:r>
      <w:r w:rsidR="005F6105" w:rsidRPr="00A11C25">
        <w:rPr>
          <w:lang w:val="es-VE"/>
        </w:rPr>
        <w:t xml:space="preserve"> </w:t>
      </w:r>
    </w:p>
    <w:p w14:paraId="17BF97AA" w14:textId="77777777" w:rsidR="005F6105" w:rsidRPr="00A11C25" w:rsidRDefault="00A11C25">
      <w:pPr>
        <w:pStyle w:val="Subttulo"/>
        <w:rPr>
          <w:lang w:val="es-VE"/>
        </w:rPr>
      </w:pPr>
      <w:r w:rsidRPr="00A11C25">
        <w:rPr>
          <w:lang w:val="es-VE"/>
        </w:rPr>
        <w:lastRenderedPageBreak/>
        <w:t>Universidad d</w:t>
      </w:r>
      <w:r>
        <w:rPr>
          <w:lang w:val="es-VE"/>
        </w:rPr>
        <w:t>el zulia, facultad experimental de ciencias, escula de computacion</w:t>
      </w:r>
    </w:p>
    <w:p w14:paraId="2C2A0ED4" w14:textId="77777777" w:rsidR="005F6105" w:rsidRPr="00A11C25" w:rsidRDefault="00A11C25" w:rsidP="00A11C25">
      <w:pPr>
        <w:pStyle w:val="Ttulo"/>
        <w:rPr>
          <w:lang w:val="es-VE"/>
        </w:rPr>
      </w:pPr>
      <w:r>
        <w:rPr>
          <w:lang w:val="es-VE"/>
        </w:rPr>
        <w:t xml:space="preserve">Programa de administración de </w:t>
      </w:r>
      <w:r w:rsidR="00A05DA9">
        <w:rPr>
          <w:lang w:val="es-VE"/>
        </w:rPr>
        <w:t>Pizzería</w:t>
      </w:r>
    </w:p>
    <w:p w14:paraId="6487AC16" w14:textId="77777777" w:rsidR="005F6105" w:rsidRPr="00A11C25" w:rsidRDefault="005F6105">
      <w:pPr>
        <w:rPr>
          <w:lang w:val="es-VE"/>
        </w:rPr>
        <w:sectPr w:rsidR="005F6105" w:rsidRPr="00A11C25" w:rsidSect="007A3843">
          <w:footerReference w:type="first" r:id="rId9"/>
          <w:pgSz w:w="12240" w:h="15840" w:code="1"/>
          <w:pgMar w:top="1800" w:right="1200" w:bottom="1440" w:left="1200" w:header="960" w:footer="960" w:gutter="0"/>
          <w:pgNumType w:fmt="lowerRoman" w:start="1"/>
          <w:cols w:space="720"/>
          <w:titlePg/>
        </w:sectPr>
      </w:pPr>
    </w:p>
    <w:p w14:paraId="43E1B65D" w14:textId="77777777" w:rsidR="005F6105" w:rsidRPr="00552DFF" w:rsidRDefault="00222AEB">
      <w:pPr>
        <w:pStyle w:val="SectionLabel"/>
        <w:rPr>
          <w:lang w:val="es-VE"/>
        </w:rPr>
        <w:sectPr w:rsidR="005F6105" w:rsidRPr="00552DFF" w:rsidSect="007A3843">
          <w:headerReference w:type="default" r:id="rId10"/>
          <w:footerReference w:type="default" r:id="rId11"/>
          <w:pgSz w:w="12240" w:h="15840" w:code="1"/>
          <w:pgMar w:top="1200" w:right="1200" w:bottom="1440" w:left="1200" w:header="0" w:footer="960" w:gutter="0"/>
          <w:pgNumType w:fmt="lowerRoman" w:start="1"/>
          <w:cols w:space="720"/>
        </w:sectPr>
      </w:pPr>
      <w:r w:rsidRPr="00552DFF">
        <w:rPr>
          <w:spacing w:val="-100"/>
          <w:lang w:val="es-VE"/>
        </w:rPr>
        <w:lastRenderedPageBreak/>
        <w:t>T a  b l a   d e   c o</w:t>
      </w:r>
      <w:r w:rsidRPr="00222AEB">
        <w:rPr>
          <w:spacing w:val="-100"/>
          <w:lang w:val="es-VE"/>
        </w:rPr>
        <w:t xml:space="preserve"> n</w:t>
      </w:r>
      <w:r>
        <w:rPr>
          <w:spacing w:val="-100"/>
          <w:lang w:val="es-VE"/>
        </w:rPr>
        <w:t xml:space="preserve"> t e n i d o</w:t>
      </w:r>
    </w:p>
    <w:p w14:paraId="451DD69E" w14:textId="77777777" w:rsidR="005F6105" w:rsidRPr="00CE1609" w:rsidRDefault="00CE1609" w:rsidP="00CE1609">
      <w:pPr>
        <w:pStyle w:val="TDC1"/>
        <w:rPr>
          <w:kern w:val="28"/>
          <w:lang w:val="es-VE"/>
        </w:rPr>
      </w:pPr>
      <w:r w:rsidRPr="00CE1609">
        <w:rPr>
          <w:kern w:val="28"/>
          <w:lang w:val="es-VE"/>
        </w:rPr>
        <w:t xml:space="preserve">Responsabilidades y </w:t>
      </w:r>
      <w:r w:rsidR="005E266B">
        <w:rPr>
          <w:kern w:val="28"/>
          <w:lang w:val="es-VE"/>
        </w:rPr>
        <w:t>C</w:t>
      </w:r>
      <w:r w:rsidRPr="00CE1609">
        <w:rPr>
          <w:kern w:val="28"/>
          <w:lang w:val="es-VE"/>
        </w:rPr>
        <w:t xml:space="preserve">apacidades </w:t>
      </w:r>
      <w:r w:rsidR="005E266B" w:rsidRPr="00CE1609">
        <w:rPr>
          <w:kern w:val="28"/>
          <w:lang w:val="es-VE"/>
        </w:rPr>
        <w:t>de</w:t>
      </w:r>
      <w:r w:rsidR="005E266B">
        <w:rPr>
          <w:kern w:val="28"/>
          <w:lang w:val="es-VE"/>
        </w:rPr>
        <w:t xml:space="preserve"> </w:t>
      </w:r>
      <w:r w:rsidR="005E266B" w:rsidRPr="00CE1609">
        <w:rPr>
          <w:kern w:val="28"/>
          <w:lang w:val="es-VE"/>
        </w:rPr>
        <w:t>l</w:t>
      </w:r>
      <w:r w:rsidR="005E266B">
        <w:rPr>
          <w:kern w:val="28"/>
          <w:lang w:val="es-VE"/>
        </w:rPr>
        <w:t>os</w:t>
      </w:r>
      <w:r w:rsidRPr="00CE1609">
        <w:rPr>
          <w:kern w:val="28"/>
          <w:lang w:val="es-VE"/>
        </w:rPr>
        <w:t xml:space="preserve"> </w:t>
      </w:r>
      <w:r w:rsidR="005E266B">
        <w:rPr>
          <w:kern w:val="28"/>
          <w:lang w:val="es-VE"/>
        </w:rPr>
        <w:t>R</w:t>
      </w:r>
      <w:r w:rsidRPr="00CE1609">
        <w:rPr>
          <w:kern w:val="28"/>
          <w:lang w:val="es-VE"/>
        </w:rPr>
        <w:t>ecepcionista</w:t>
      </w:r>
      <w:r w:rsidRPr="00CE1609">
        <w:rPr>
          <w:webHidden/>
          <w:kern w:val="28"/>
          <w:lang w:val="es-VE"/>
        </w:rPr>
        <w:tab/>
      </w:r>
      <w:r>
        <w:rPr>
          <w:kern w:val="28"/>
          <w:lang w:val="es-VE"/>
        </w:rPr>
        <w:t>1</w:t>
      </w:r>
    </w:p>
    <w:p w14:paraId="24BF3428" w14:textId="77777777" w:rsidR="00CE1609" w:rsidRPr="00CE1609" w:rsidRDefault="00CE1609" w:rsidP="00CE1609">
      <w:pPr>
        <w:pStyle w:val="TDC1"/>
        <w:rPr>
          <w:kern w:val="28"/>
          <w:lang w:val="es-VE"/>
        </w:rPr>
      </w:pPr>
      <w:r>
        <w:rPr>
          <w:webHidden/>
          <w:kern w:val="28"/>
          <w:lang w:val="es-VE"/>
        </w:rPr>
        <w:t xml:space="preserve">   Crear Encargos</w:t>
      </w:r>
      <w:r w:rsidRPr="00CE1609">
        <w:rPr>
          <w:webHidden/>
          <w:kern w:val="28"/>
          <w:lang w:val="es-VE"/>
        </w:rPr>
        <w:tab/>
      </w:r>
      <w:r>
        <w:rPr>
          <w:kern w:val="28"/>
          <w:lang w:val="es-VE"/>
        </w:rPr>
        <w:t>2</w:t>
      </w:r>
    </w:p>
    <w:p w14:paraId="5640A451" w14:textId="77777777" w:rsidR="00CE1609" w:rsidRPr="00CE1609" w:rsidRDefault="00CE1609" w:rsidP="00CE1609">
      <w:pPr>
        <w:pStyle w:val="TDC1"/>
        <w:rPr>
          <w:kern w:val="28"/>
          <w:lang w:val="es-VE"/>
        </w:rPr>
      </w:pPr>
      <w:r>
        <w:rPr>
          <w:webHidden/>
          <w:kern w:val="28"/>
          <w:lang w:val="es-VE"/>
        </w:rPr>
        <w:t xml:space="preserve">      Crear Ordenes</w:t>
      </w:r>
      <w:r w:rsidRPr="00CE1609">
        <w:rPr>
          <w:webHidden/>
          <w:kern w:val="28"/>
          <w:lang w:val="es-VE"/>
        </w:rPr>
        <w:tab/>
      </w:r>
      <w:r>
        <w:rPr>
          <w:kern w:val="28"/>
          <w:lang w:val="es-VE"/>
        </w:rPr>
        <w:t>2</w:t>
      </w:r>
    </w:p>
    <w:p w14:paraId="08ECA3B3" w14:textId="77777777" w:rsidR="00CE1609" w:rsidRPr="00CE1609" w:rsidRDefault="00CE1609" w:rsidP="00CE1609">
      <w:pPr>
        <w:pStyle w:val="TDC1"/>
        <w:rPr>
          <w:kern w:val="28"/>
          <w:lang w:val="es-VE"/>
        </w:rPr>
      </w:pPr>
      <w:r>
        <w:rPr>
          <w:webHidden/>
          <w:kern w:val="28"/>
          <w:lang w:val="es-VE"/>
        </w:rPr>
        <w:t xml:space="preserve">      Crear Pedidos</w:t>
      </w:r>
      <w:r w:rsidRPr="00CE1609">
        <w:rPr>
          <w:webHidden/>
          <w:kern w:val="28"/>
          <w:lang w:val="es-VE"/>
        </w:rPr>
        <w:tab/>
      </w:r>
      <w:r>
        <w:rPr>
          <w:kern w:val="28"/>
          <w:lang w:val="es-VE"/>
        </w:rPr>
        <w:t>3</w:t>
      </w:r>
    </w:p>
    <w:p w14:paraId="7950CF8F" w14:textId="77777777" w:rsidR="00CE1609" w:rsidRPr="00CE1609" w:rsidRDefault="00CE1609" w:rsidP="00CE1609">
      <w:pPr>
        <w:pStyle w:val="TDC1"/>
        <w:rPr>
          <w:kern w:val="28"/>
          <w:lang w:val="es-VE"/>
        </w:rPr>
      </w:pPr>
      <w:r>
        <w:rPr>
          <w:webHidden/>
          <w:kern w:val="28"/>
          <w:lang w:val="es-VE"/>
        </w:rPr>
        <w:t xml:space="preserve">   Crear Clientes</w:t>
      </w:r>
      <w:r w:rsidRPr="00CE1609">
        <w:rPr>
          <w:webHidden/>
          <w:kern w:val="28"/>
          <w:lang w:val="es-VE"/>
        </w:rPr>
        <w:tab/>
      </w:r>
      <w:r>
        <w:rPr>
          <w:kern w:val="28"/>
          <w:lang w:val="es-VE"/>
        </w:rPr>
        <w:t>4</w:t>
      </w:r>
    </w:p>
    <w:p w14:paraId="2C37905E" w14:textId="77777777" w:rsidR="00CE1609" w:rsidRPr="00CE1609" w:rsidRDefault="00CE1609" w:rsidP="00CE1609">
      <w:pPr>
        <w:pStyle w:val="TDC1"/>
        <w:rPr>
          <w:kern w:val="28"/>
          <w:lang w:val="es-VE"/>
        </w:rPr>
      </w:pPr>
      <w:r>
        <w:rPr>
          <w:webHidden/>
          <w:kern w:val="28"/>
          <w:lang w:val="es-VE"/>
        </w:rPr>
        <w:t xml:space="preserve">   Visualizar Ordenes y Pedidos</w:t>
      </w:r>
      <w:r w:rsidRPr="00CE1609">
        <w:rPr>
          <w:webHidden/>
          <w:kern w:val="28"/>
          <w:lang w:val="es-VE"/>
        </w:rPr>
        <w:tab/>
      </w:r>
      <w:r>
        <w:rPr>
          <w:kern w:val="28"/>
          <w:lang w:val="es-VE"/>
        </w:rPr>
        <w:t>4</w:t>
      </w:r>
    </w:p>
    <w:p w14:paraId="6AAA43E2" w14:textId="77777777" w:rsidR="00CE1609" w:rsidRPr="00CE1609" w:rsidRDefault="00CE1609" w:rsidP="00CE1609">
      <w:pPr>
        <w:pStyle w:val="TDC1"/>
        <w:rPr>
          <w:kern w:val="28"/>
          <w:lang w:val="es-VE"/>
        </w:rPr>
      </w:pPr>
      <w:r>
        <w:rPr>
          <w:webHidden/>
          <w:kern w:val="28"/>
          <w:lang w:val="es-VE"/>
        </w:rPr>
        <w:t xml:space="preserve">      Ordenes</w:t>
      </w:r>
      <w:r w:rsidRPr="00CE1609">
        <w:rPr>
          <w:webHidden/>
          <w:kern w:val="28"/>
          <w:lang w:val="es-VE"/>
        </w:rPr>
        <w:tab/>
      </w:r>
      <w:r w:rsidR="004F3AFF">
        <w:rPr>
          <w:kern w:val="28"/>
          <w:lang w:val="es-VE"/>
        </w:rPr>
        <w:t>4</w:t>
      </w:r>
    </w:p>
    <w:p w14:paraId="20FB17DC" w14:textId="77777777" w:rsidR="00CE1609" w:rsidRPr="00CE1609" w:rsidRDefault="00CE1609" w:rsidP="00CE1609">
      <w:pPr>
        <w:pStyle w:val="TDC1"/>
        <w:rPr>
          <w:kern w:val="28"/>
          <w:lang w:val="es-VE"/>
        </w:rPr>
      </w:pPr>
      <w:r>
        <w:rPr>
          <w:webHidden/>
          <w:kern w:val="28"/>
          <w:lang w:val="es-VE"/>
        </w:rPr>
        <w:t xml:space="preserve">      Pedidos</w:t>
      </w:r>
      <w:r w:rsidRPr="00CE1609">
        <w:rPr>
          <w:webHidden/>
          <w:kern w:val="28"/>
          <w:lang w:val="es-VE"/>
        </w:rPr>
        <w:tab/>
      </w:r>
      <w:r w:rsidR="004F3AFF">
        <w:rPr>
          <w:kern w:val="28"/>
          <w:lang w:val="es-VE"/>
        </w:rPr>
        <w:t>5</w:t>
      </w:r>
    </w:p>
    <w:p w14:paraId="5BCF15D5" w14:textId="77777777" w:rsidR="00CE1609" w:rsidRPr="00CE1609" w:rsidRDefault="00CE1609" w:rsidP="00CE1609">
      <w:pPr>
        <w:pStyle w:val="TDC1"/>
        <w:rPr>
          <w:kern w:val="28"/>
          <w:lang w:val="es-VE"/>
        </w:rPr>
      </w:pPr>
      <w:r>
        <w:rPr>
          <w:webHidden/>
          <w:kern w:val="28"/>
          <w:lang w:val="es-VE"/>
        </w:rPr>
        <w:t>Responsabilidades y Capacidades de los Facturadores</w:t>
      </w:r>
      <w:r w:rsidRPr="00CE1609">
        <w:rPr>
          <w:webHidden/>
          <w:kern w:val="28"/>
          <w:lang w:val="es-VE"/>
        </w:rPr>
        <w:tab/>
      </w:r>
      <w:r w:rsidR="001D7F65">
        <w:rPr>
          <w:kern w:val="28"/>
          <w:lang w:val="es-VE"/>
        </w:rPr>
        <w:t>6</w:t>
      </w:r>
    </w:p>
    <w:p w14:paraId="32856E16" w14:textId="77777777" w:rsidR="00CE1609" w:rsidRPr="00CE1609" w:rsidRDefault="001D7F65" w:rsidP="00CE1609">
      <w:pPr>
        <w:pStyle w:val="TDC1"/>
        <w:rPr>
          <w:kern w:val="28"/>
          <w:lang w:val="es-VE"/>
        </w:rPr>
      </w:pPr>
      <w:r>
        <w:rPr>
          <w:webHidden/>
          <w:kern w:val="28"/>
          <w:lang w:val="es-VE"/>
        </w:rPr>
        <w:t xml:space="preserve">   Visualizar las Facturas</w:t>
      </w:r>
      <w:r w:rsidR="00CE1609" w:rsidRPr="00CE1609">
        <w:rPr>
          <w:webHidden/>
          <w:kern w:val="28"/>
          <w:lang w:val="es-VE"/>
        </w:rPr>
        <w:tab/>
      </w:r>
      <w:r>
        <w:rPr>
          <w:kern w:val="28"/>
          <w:lang w:val="es-VE"/>
        </w:rPr>
        <w:t>6</w:t>
      </w:r>
    </w:p>
    <w:p w14:paraId="43DD1670" w14:textId="77777777" w:rsidR="00CE1609" w:rsidRPr="00CE1609" w:rsidRDefault="001D7F65" w:rsidP="00CE1609">
      <w:pPr>
        <w:pStyle w:val="TDC1"/>
        <w:rPr>
          <w:kern w:val="28"/>
          <w:lang w:val="es-VE"/>
        </w:rPr>
      </w:pPr>
      <w:r>
        <w:rPr>
          <w:webHidden/>
          <w:kern w:val="28"/>
          <w:lang w:val="es-VE"/>
        </w:rPr>
        <w:t xml:space="preserve">   Registrar Compra</w:t>
      </w:r>
      <w:r w:rsidR="00CE1609" w:rsidRPr="00CE1609">
        <w:rPr>
          <w:webHidden/>
          <w:kern w:val="28"/>
          <w:lang w:val="es-VE"/>
        </w:rPr>
        <w:tab/>
      </w:r>
      <w:r>
        <w:rPr>
          <w:kern w:val="28"/>
          <w:lang w:val="es-VE"/>
        </w:rPr>
        <w:t>7</w:t>
      </w:r>
    </w:p>
    <w:p w14:paraId="13B2955E" w14:textId="77777777" w:rsidR="00CE1609" w:rsidRPr="00CE1609" w:rsidRDefault="001D7F65" w:rsidP="00CE1609">
      <w:pPr>
        <w:pStyle w:val="TDC1"/>
        <w:rPr>
          <w:kern w:val="28"/>
          <w:lang w:val="es-VE"/>
        </w:rPr>
      </w:pPr>
      <w:r>
        <w:rPr>
          <w:webHidden/>
          <w:kern w:val="28"/>
          <w:lang w:val="es-VE"/>
        </w:rPr>
        <w:t xml:space="preserve">   Registrar Venta</w:t>
      </w:r>
      <w:r w:rsidR="00CE1609" w:rsidRPr="00CE1609">
        <w:rPr>
          <w:webHidden/>
          <w:kern w:val="28"/>
          <w:lang w:val="es-VE"/>
        </w:rPr>
        <w:tab/>
      </w:r>
      <w:r>
        <w:rPr>
          <w:kern w:val="28"/>
          <w:lang w:val="es-VE"/>
        </w:rPr>
        <w:t>8</w:t>
      </w:r>
    </w:p>
    <w:p w14:paraId="4518DFFC" w14:textId="77777777" w:rsidR="001D7F65" w:rsidRPr="00CE1609" w:rsidRDefault="00CE1609" w:rsidP="001D7F65">
      <w:pPr>
        <w:pStyle w:val="TDC1"/>
        <w:rPr>
          <w:kern w:val="28"/>
          <w:lang w:val="es-VE"/>
        </w:rPr>
      </w:pPr>
      <w:r w:rsidRPr="00CE1609">
        <w:rPr>
          <w:kern w:val="28"/>
          <w:lang w:val="es-VE"/>
        </w:rPr>
        <w:t xml:space="preserve">Responsabilidades y </w:t>
      </w:r>
      <w:r w:rsidR="001D7F65">
        <w:rPr>
          <w:kern w:val="28"/>
          <w:lang w:val="es-VE"/>
        </w:rPr>
        <w:t>C</w:t>
      </w:r>
      <w:r w:rsidRPr="00CE1609">
        <w:rPr>
          <w:kern w:val="28"/>
          <w:lang w:val="es-VE"/>
        </w:rPr>
        <w:t xml:space="preserve">apacidades </w:t>
      </w:r>
      <w:r w:rsidR="001D7F65" w:rsidRPr="00CE1609">
        <w:rPr>
          <w:kern w:val="28"/>
          <w:lang w:val="es-VE"/>
        </w:rPr>
        <w:t>de</w:t>
      </w:r>
      <w:r w:rsidR="001D7F65">
        <w:rPr>
          <w:kern w:val="28"/>
          <w:lang w:val="es-VE"/>
        </w:rPr>
        <w:t xml:space="preserve"> los Administradores</w:t>
      </w:r>
      <w:r w:rsidRPr="00CE1609">
        <w:rPr>
          <w:webHidden/>
          <w:kern w:val="28"/>
          <w:lang w:val="es-VE"/>
        </w:rPr>
        <w:tab/>
      </w:r>
      <w:r w:rsidR="001D7F65">
        <w:rPr>
          <w:kern w:val="28"/>
          <w:lang w:val="es-VE"/>
        </w:rPr>
        <w:t>10</w:t>
      </w:r>
    </w:p>
    <w:p w14:paraId="6655A029" w14:textId="77777777" w:rsidR="00CE1609" w:rsidRPr="00CE1609" w:rsidRDefault="001D7F65" w:rsidP="00CE1609">
      <w:pPr>
        <w:pStyle w:val="TDC1"/>
        <w:rPr>
          <w:kern w:val="28"/>
          <w:lang w:val="es-VE"/>
        </w:rPr>
      </w:pPr>
      <w:r>
        <w:rPr>
          <w:webHidden/>
          <w:kern w:val="28"/>
          <w:lang w:val="es-VE"/>
        </w:rPr>
        <w:t xml:space="preserve">   Resumen de compras</w:t>
      </w:r>
      <w:r w:rsidR="00CE1609" w:rsidRPr="00CE1609">
        <w:rPr>
          <w:webHidden/>
          <w:kern w:val="28"/>
          <w:lang w:val="es-VE"/>
        </w:rPr>
        <w:tab/>
      </w:r>
      <w:r>
        <w:rPr>
          <w:kern w:val="28"/>
          <w:lang w:val="es-VE"/>
        </w:rPr>
        <w:t>10</w:t>
      </w:r>
    </w:p>
    <w:p w14:paraId="7DEE2805" w14:textId="77777777" w:rsidR="00CE1609" w:rsidRPr="00CE1609" w:rsidRDefault="001D7F65" w:rsidP="00CE1609">
      <w:pPr>
        <w:pStyle w:val="TDC1"/>
        <w:rPr>
          <w:kern w:val="28"/>
          <w:lang w:val="es-VE"/>
        </w:rPr>
      </w:pPr>
      <w:r>
        <w:rPr>
          <w:webHidden/>
          <w:kern w:val="28"/>
          <w:lang w:val="es-VE"/>
        </w:rPr>
        <w:t xml:space="preserve">   Configuraciones</w:t>
      </w:r>
      <w:r w:rsidR="00CE1609" w:rsidRPr="00CE1609">
        <w:rPr>
          <w:webHidden/>
          <w:kern w:val="28"/>
          <w:lang w:val="es-VE"/>
        </w:rPr>
        <w:tab/>
      </w:r>
      <w:r>
        <w:rPr>
          <w:kern w:val="28"/>
          <w:lang w:val="es-VE"/>
        </w:rPr>
        <w:t>10</w:t>
      </w:r>
    </w:p>
    <w:p w14:paraId="348253EF" w14:textId="77777777" w:rsidR="00CE1609" w:rsidRPr="00CE1609" w:rsidRDefault="00CE1609" w:rsidP="00CE1609">
      <w:pPr>
        <w:pStyle w:val="TDC1"/>
        <w:rPr>
          <w:kern w:val="28"/>
          <w:lang w:val="es-VE"/>
        </w:rPr>
        <w:sectPr w:rsidR="00CE1609" w:rsidRPr="00CE1609" w:rsidSect="007A3843">
          <w:type w:val="continuous"/>
          <w:pgSz w:w="12240" w:h="15840" w:code="1"/>
          <w:pgMar w:top="1800" w:right="2040" w:bottom="1440" w:left="2280" w:header="960" w:footer="960" w:gutter="0"/>
          <w:cols w:space="720"/>
        </w:sectPr>
      </w:pPr>
    </w:p>
    <w:p w14:paraId="06DAC514" w14:textId="77777777" w:rsidR="005F6105" w:rsidRPr="005E2760" w:rsidRDefault="00603347">
      <w:pPr>
        <w:pStyle w:val="PartTitle"/>
        <w:framePr w:wrap="notBeside"/>
        <w:rPr>
          <w:lang w:val="es-VE"/>
        </w:rPr>
      </w:pPr>
      <w:r>
        <w:rPr>
          <w:lang w:val="es-VE"/>
        </w:rPr>
        <w:lastRenderedPageBreak/>
        <w:t>Capitulo</w:t>
      </w:r>
    </w:p>
    <w:p w14:paraId="11C74E29" w14:textId="77777777" w:rsidR="005F6105" w:rsidRPr="005E2760" w:rsidRDefault="005F6105">
      <w:pPr>
        <w:pStyle w:val="PartLabel"/>
        <w:framePr w:wrap="notBeside"/>
        <w:rPr>
          <w:lang w:val="es-VE"/>
        </w:rPr>
      </w:pPr>
      <w:r w:rsidRPr="005E2760">
        <w:rPr>
          <w:lang w:val="es-VE"/>
        </w:rPr>
        <w:t>1</w:t>
      </w:r>
    </w:p>
    <w:p w14:paraId="260E2FB9" w14:textId="77777777" w:rsidR="005F6105" w:rsidRPr="005E2760" w:rsidRDefault="005F6105">
      <w:pPr>
        <w:rPr>
          <w:lang w:val="es-VE"/>
        </w:rPr>
        <w:sectPr w:rsidR="005F6105" w:rsidRPr="005E2760" w:rsidSect="007A3843">
          <w:headerReference w:type="default" r:id="rId12"/>
          <w:footerReference w:type="default" r:id="rId13"/>
          <w:headerReference w:type="first" r:id="rId14"/>
          <w:footerReference w:type="first" r:id="rId15"/>
          <w:pgSz w:w="12240" w:h="15840" w:code="1"/>
          <w:pgMar w:top="1800" w:right="1200" w:bottom="1440" w:left="1200" w:header="960" w:footer="960" w:gutter="0"/>
          <w:pgNumType w:start="1"/>
          <w:cols w:space="360"/>
        </w:sectPr>
      </w:pPr>
    </w:p>
    <w:p w14:paraId="094981DC" w14:textId="77777777" w:rsidR="005F6105" w:rsidRPr="00552DFF" w:rsidRDefault="00A05DA9" w:rsidP="00DA28BB">
      <w:pPr>
        <w:pStyle w:val="ChapterTitle"/>
        <w:rPr>
          <w:lang w:val="es-VE"/>
        </w:rPr>
      </w:pPr>
      <w:r w:rsidRPr="00A05DA9">
        <w:rPr>
          <w:lang w:val="es-VE"/>
        </w:rPr>
        <w:t>Responsabilidades</w:t>
      </w:r>
      <w:r w:rsidR="005E2760">
        <w:rPr>
          <w:lang w:val="es-VE"/>
        </w:rPr>
        <w:t xml:space="preserve"> y </w:t>
      </w:r>
      <w:r w:rsidR="005E266B">
        <w:rPr>
          <w:lang w:val="es-VE"/>
        </w:rPr>
        <w:t>C</w:t>
      </w:r>
      <w:r w:rsidR="005E2760">
        <w:rPr>
          <w:lang w:val="es-VE"/>
        </w:rPr>
        <w:t>apacidades</w:t>
      </w:r>
      <w:r w:rsidRPr="00A05DA9">
        <w:rPr>
          <w:lang w:val="es-VE"/>
        </w:rPr>
        <w:t xml:space="preserve"> de</w:t>
      </w:r>
      <w:r w:rsidR="005E2760">
        <w:rPr>
          <w:lang w:val="es-VE"/>
        </w:rPr>
        <w:t xml:space="preserve"> </w:t>
      </w:r>
      <w:r w:rsidRPr="00A05DA9">
        <w:rPr>
          <w:lang w:val="es-VE"/>
        </w:rPr>
        <w:t>l</w:t>
      </w:r>
      <w:r w:rsidR="005E2760">
        <w:rPr>
          <w:lang w:val="es-VE"/>
        </w:rPr>
        <w:t>os</w:t>
      </w:r>
      <w:r w:rsidRPr="00A05DA9">
        <w:rPr>
          <w:lang w:val="es-VE"/>
        </w:rPr>
        <w:t xml:space="preserve"> </w:t>
      </w:r>
      <w:r w:rsidR="005E266B">
        <w:rPr>
          <w:lang w:val="es-VE"/>
        </w:rPr>
        <w:t>R</w:t>
      </w:r>
      <w:r w:rsidRPr="00A05DA9">
        <w:rPr>
          <w:lang w:val="es-VE"/>
        </w:rPr>
        <w:t>ecepcionista</w:t>
      </w:r>
    </w:p>
    <w:p w14:paraId="64078A7E" w14:textId="77777777" w:rsidR="005F6105" w:rsidRPr="00552DFF" w:rsidRDefault="00A05DA9">
      <w:pPr>
        <w:pStyle w:val="ChapterSubtitle"/>
        <w:rPr>
          <w:lang w:val="es-VE"/>
        </w:rPr>
      </w:pPr>
      <w:r>
        <w:rPr>
          <w:spacing w:val="-5"/>
          <w:lang w:val="es-VE"/>
        </w:rPr>
        <w:t xml:space="preserve">Los roles de los diferentes usuarios serán explicados uno tras otros, empezando por el que recibe </w:t>
      </w:r>
      <w:r w:rsidR="005E266B">
        <w:rPr>
          <w:spacing w:val="-5"/>
          <w:lang w:val="es-VE"/>
        </w:rPr>
        <w:t>el cliente</w:t>
      </w:r>
      <w:r>
        <w:rPr>
          <w:spacing w:val="-5"/>
          <w:lang w:val="es-VE"/>
        </w:rPr>
        <w:t xml:space="preserve"> en el local, el recepcionista</w:t>
      </w:r>
    </w:p>
    <w:p w14:paraId="1058FF1C" w14:textId="77777777" w:rsidR="005F6105" w:rsidRPr="00A05DA9" w:rsidRDefault="00A05DA9">
      <w:pPr>
        <w:pStyle w:val="BodyTextKeep"/>
        <w:framePr w:dropCap="drop" w:lines="3" w:hSpace="60" w:wrap="around" w:vAnchor="text" w:hAnchor="text"/>
        <w:spacing w:after="0" w:line="849" w:lineRule="exact"/>
        <w:rPr>
          <w:position w:val="-10"/>
          <w:sz w:val="114"/>
          <w:lang w:val="es-VE"/>
        </w:rPr>
      </w:pPr>
      <w:r w:rsidRPr="00A05DA9">
        <w:rPr>
          <w:caps/>
          <w:position w:val="-10"/>
          <w:sz w:val="114"/>
          <w:lang w:val="es-VE"/>
        </w:rPr>
        <w:t>L</w:t>
      </w:r>
    </w:p>
    <w:p w14:paraId="413F87E6" w14:textId="16C4DBF2" w:rsidR="005F6105" w:rsidRDefault="00A05DA9" w:rsidP="00552DFF">
      <w:pPr>
        <w:pStyle w:val="BodyTextKeep"/>
        <w:rPr>
          <w:lang w:val="es-VE"/>
        </w:rPr>
      </w:pPr>
      <w:r w:rsidRPr="00A05DA9">
        <w:rPr>
          <w:lang w:val="es-VE"/>
        </w:rPr>
        <w:t xml:space="preserve">os </w:t>
      </w:r>
      <w:r w:rsidR="00552DFF" w:rsidRPr="00A05DA9">
        <w:rPr>
          <w:lang w:val="es-VE"/>
        </w:rPr>
        <w:t>recepcionista</w:t>
      </w:r>
      <w:r w:rsidRPr="00A05DA9">
        <w:rPr>
          <w:lang w:val="es-VE"/>
        </w:rPr>
        <w:t xml:space="preserve"> </w:t>
      </w:r>
      <w:r>
        <w:rPr>
          <w:lang w:val="es-VE"/>
        </w:rPr>
        <w:t xml:space="preserve">tienen la capacidad de consultar el menú y generar </w:t>
      </w:r>
      <w:proofErr w:type="spellStart"/>
      <w:r>
        <w:rPr>
          <w:lang w:val="es-VE"/>
        </w:rPr>
        <w:t>ordenes</w:t>
      </w:r>
      <w:proofErr w:type="spellEnd"/>
      <w:r>
        <w:rPr>
          <w:lang w:val="es-VE"/>
        </w:rPr>
        <w:t xml:space="preserve"> y pedidos para ser facturados, tiene la capa</w:t>
      </w:r>
      <w:r w:rsidR="00552DFF">
        <w:rPr>
          <w:lang w:val="es-VE"/>
        </w:rPr>
        <w:t>cidad</w:t>
      </w:r>
      <w:r>
        <w:rPr>
          <w:lang w:val="es-VE"/>
        </w:rPr>
        <w:t xml:space="preserve"> de eliminarlas en caso de consultar la información</w:t>
      </w:r>
      <w:r w:rsidR="00552DFF">
        <w:rPr>
          <w:lang w:val="es-VE"/>
        </w:rPr>
        <w:t xml:space="preserve"> de </w:t>
      </w:r>
      <w:proofErr w:type="spellStart"/>
      <w:r w:rsidR="00552DFF">
        <w:rPr>
          <w:lang w:val="es-VE"/>
        </w:rPr>
        <w:t>ordenes</w:t>
      </w:r>
      <w:proofErr w:type="spellEnd"/>
      <w:r w:rsidR="00552DFF">
        <w:rPr>
          <w:lang w:val="es-VE"/>
        </w:rPr>
        <w:t xml:space="preserve"> y pedidos ya no sea necesario, confirmar entregas y crear usuarios</w:t>
      </w:r>
    </w:p>
    <w:p w14:paraId="3D4D5B45" w14:textId="77777777" w:rsidR="00235B42" w:rsidRPr="00235B42" w:rsidRDefault="00235B42" w:rsidP="00235B42">
      <w:pPr>
        <w:pStyle w:val="Textoindependiente"/>
        <w:rPr>
          <w:lang w:val="es-VE"/>
        </w:rPr>
      </w:pPr>
      <w:r>
        <w:rPr>
          <w:noProof/>
        </w:rPr>
        <w:drawing>
          <wp:inline distT="0" distB="0" distL="0" distR="0" wp14:anchorId="1FAA23CE" wp14:editId="5D2C4B1C">
            <wp:extent cx="4883150" cy="254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3150" cy="254000"/>
                    </a:xfrm>
                    <a:prstGeom prst="rect">
                      <a:avLst/>
                    </a:prstGeom>
                  </pic:spPr>
                </pic:pic>
              </a:graphicData>
            </a:graphic>
          </wp:inline>
        </w:drawing>
      </w:r>
    </w:p>
    <w:p w14:paraId="5BB3424D" w14:textId="77777777" w:rsidR="005F6105" w:rsidRDefault="00235B42" w:rsidP="00DA28BB">
      <w:pPr>
        <w:pStyle w:val="Ttulo1"/>
      </w:pPr>
      <w:r>
        <w:t>Menu</w:t>
      </w:r>
    </w:p>
    <w:p w14:paraId="070374D2" w14:textId="77777777" w:rsidR="00235B42" w:rsidRPr="00235B42" w:rsidRDefault="00235B42" w:rsidP="00235B42">
      <w:pPr>
        <w:pStyle w:val="Textoindependiente"/>
      </w:pPr>
      <w:r>
        <w:rPr>
          <w:noProof/>
        </w:rPr>
        <w:drawing>
          <wp:inline distT="0" distB="0" distL="0" distR="0" wp14:anchorId="074A50A2" wp14:editId="49041A10">
            <wp:extent cx="4883150" cy="18618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3150" cy="1861820"/>
                    </a:xfrm>
                    <a:prstGeom prst="rect">
                      <a:avLst/>
                    </a:prstGeom>
                  </pic:spPr>
                </pic:pic>
              </a:graphicData>
            </a:graphic>
          </wp:inline>
        </w:drawing>
      </w:r>
    </w:p>
    <w:p w14:paraId="2AA53E88" w14:textId="276EA75F" w:rsidR="00483583" w:rsidRPr="00483583" w:rsidRDefault="00235B42" w:rsidP="00DA28BB">
      <w:pPr>
        <w:pStyle w:val="Textoindependiente"/>
        <w:rPr>
          <w:lang w:val="es-VE"/>
        </w:rPr>
      </w:pPr>
      <w:r w:rsidRPr="00235B42">
        <w:rPr>
          <w:lang w:val="es-VE"/>
        </w:rPr>
        <w:t xml:space="preserve">En el </w:t>
      </w:r>
      <w:r w:rsidR="005E266B" w:rsidRPr="00235B42">
        <w:rPr>
          <w:lang w:val="es-VE"/>
        </w:rPr>
        <w:t>menú</w:t>
      </w:r>
      <w:r w:rsidRPr="00235B42">
        <w:rPr>
          <w:lang w:val="es-VE"/>
        </w:rPr>
        <w:t xml:space="preserve"> se m</w:t>
      </w:r>
      <w:r>
        <w:rPr>
          <w:lang w:val="es-VE"/>
        </w:rPr>
        <w:t>uestran los precios de los distintos productos en 2 columnas distintas separadas por categorías, pizzas la de la izquierda y bebidas en la derecha, con sus precios correspondientes, el menú es dinámico y es modificado exclusivamente por la administración</w:t>
      </w:r>
      <w:r w:rsidR="000F4978">
        <w:rPr>
          <w:lang w:val="es-VE"/>
        </w:rPr>
        <w:t>…</w:t>
      </w:r>
    </w:p>
    <w:p w14:paraId="205CC19F" w14:textId="77777777" w:rsidR="00BF6668" w:rsidRDefault="00BF6668" w:rsidP="00BF6668">
      <w:pPr>
        <w:pStyle w:val="Ttulo1"/>
      </w:pPr>
      <w:proofErr w:type="spellStart"/>
      <w:r>
        <w:lastRenderedPageBreak/>
        <w:t>Creador</w:t>
      </w:r>
      <w:proofErr w:type="spellEnd"/>
      <w:r>
        <w:t xml:space="preserve"> de </w:t>
      </w:r>
      <w:proofErr w:type="spellStart"/>
      <w:r>
        <w:t>Encargos</w:t>
      </w:r>
      <w:proofErr w:type="spellEnd"/>
    </w:p>
    <w:p w14:paraId="217CBEEA" w14:textId="77777777" w:rsidR="00BF6668" w:rsidRPr="00483583" w:rsidRDefault="00BF6668" w:rsidP="00BF6668">
      <w:pPr>
        <w:pStyle w:val="Textoindependiente"/>
      </w:pPr>
      <w:r>
        <w:rPr>
          <w:noProof/>
        </w:rPr>
        <w:drawing>
          <wp:inline distT="0" distB="0" distL="0" distR="0" wp14:anchorId="3D68AF08" wp14:editId="740F89DD">
            <wp:extent cx="4883150" cy="18764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3150" cy="1876425"/>
                    </a:xfrm>
                    <a:prstGeom prst="rect">
                      <a:avLst/>
                    </a:prstGeom>
                  </pic:spPr>
                </pic:pic>
              </a:graphicData>
            </a:graphic>
          </wp:inline>
        </w:drawing>
      </w:r>
    </w:p>
    <w:p w14:paraId="49B4DBCB" w14:textId="4A80E103" w:rsidR="00BF6668" w:rsidRDefault="00BF6668" w:rsidP="00BF6668">
      <w:pPr>
        <w:pStyle w:val="Textoindependiente"/>
        <w:rPr>
          <w:lang w:val="es-VE"/>
        </w:rPr>
      </w:pPr>
      <w:r w:rsidRPr="00874F1A">
        <w:rPr>
          <w:lang w:val="es-VE"/>
        </w:rPr>
        <w:t>En el cre</w:t>
      </w:r>
      <w:r>
        <w:rPr>
          <w:lang w:val="es-VE"/>
        </w:rPr>
        <w:t xml:space="preserve">ador de encargos </w:t>
      </w:r>
      <w:r w:rsidR="000F4978">
        <w:rPr>
          <w:lang w:val="es-VE"/>
        </w:rPr>
        <w:t>se</w:t>
      </w:r>
      <w:r>
        <w:rPr>
          <w:lang w:val="es-VE"/>
        </w:rPr>
        <w:t xml:space="preserve"> puede </w:t>
      </w:r>
      <w:r w:rsidR="000F4978">
        <w:rPr>
          <w:lang w:val="es-VE"/>
        </w:rPr>
        <w:t>seleccionar</w:t>
      </w:r>
      <w:r>
        <w:rPr>
          <w:lang w:val="es-VE"/>
        </w:rPr>
        <w:t xml:space="preserve"> los </w:t>
      </w:r>
      <w:r w:rsidR="000F4978">
        <w:rPr>
          <w:lang w:val="es-VE"/>
        </w:rPr>
        <w:t>2</w:t>
      </w:r>
      <w:r>
        <w:rPr>
          <w:lang w:val="es-VE"/>
        </w:rPr>
        <w:t xml:space="preserve"> tipos de </w:t>
      </w:r>
      <w:r w:rsidR="000F4978">
        <w:rPr>
          <w:lang w:val="es-VE"/>
        </w:rPr>
        <w:t>encargos</w:t>
      </w:r>
      <w:r>
        <w:rPr>
          <w:lang w:val="es-VE"/>
        </w:rPr>
        <w:t xml:space="preserve"> que un cliente puede </w:t>
      </w:r>
      <w:r w:rsidR="000F4978">
        <w:rPr>
          <w:lang w:val="es-VE"/>
        </w:rPr>
        <w:t>solicitar ya sea una Orden o un Pedido</w:t>
      </w:r>
      <w:r>
        <w:rPr>
          <w:lang w:val="es-VE"/>
        </w:rPr>
        <w:t>, hay 2 tipos.</w:t>
      </w:r>
    </w:p>
    <w:p w14:paraId="3A60CAD8" w14:textId="77777777" w:rsidR="00BF6668" w:rsidRPr="00483583" w:rsidRDefault="00BF6668" w:rsidP="00BF6668">
      <w:pPr>
        <w:pStyle w:val="Listaconvietas"/>
        <w:numPr>
          <w:ilvl w:val="0"/>
          <w:numId w:val="5"/>
        </w:numPr>
        <w:rPr>
          <w:lang w:val="es-VE"/>
        </w:rPr>
      </w:pPr>
      <w:r w:rsidRPr="00483583">
        <w:rPr>
          <w:lang w:val="es-VE"/>
        </w:rPr>
        <w:t>Pedidos, que son lo</w:t>
      </w:r>
      <w:r>
        <w:rPr>
          <w:lang w:val="es-VE"/>
        </w:rPr>
        <w:t>s que requieren envió, a domicilió.</w:t>
      </w:r>
    </w:p>
    <w:p w14:paraId="2E52A0FA" w14:textId="77777777" w:rsidR="00BF6668" w:rsidRPr="00483583" w:rsidRDefault="00BF6668" w:rsidP="00BF6668">
      <w:pPr>
        <w:pStyle w:val="Listaconvietas"/>
        <w:numPr>
          <w:ilvl w:val="0"/>
          <w:numId w:val="6"/>
        </w:numPr>
        <w:rPr>
          <w:lang w:val="es-VE"/>
        </w:rPr>
      </w:pPr>
      <w:r w:rsidRPr="00483583">
        <w:rPr>
          <w:lang w:val="es-VE"/>
        </w:rPr>
        <w:t>Ordenes, que son los e</w:t>
      </w:r>
      <w:r>
        <w:rPr>
          <w:lang w:val="es-VE"/>
        </w:rPr>
        <w:t>ncargos que se hacen adentro del local.</w:t>
      </w:r>
    </w:p>
    <w:p w14:paraId="32F66EDD" w14:textId="77777777" w:rsidR="00BF6668" w:rsidRPr="00483583" w:rsidRDefault="00BF6668" w:rsidP="00BF6668">
      <w:pPr>
        <w:pStyle w:val="Ttulo1"/>
      </w:pPr>
      <w:proofErr w:type="spellStart"/>
      <w:r>
        <w:t>Crear</w:t>
      </w:r>
      <w:proofErr w:type="spellEnd"/>
      <w:r>
        <w:t xml:space="preserve"> </w:t>
      </w:r>
      <w:proofErr w:type="spellStart"/>
      <w:r>
        <w:t>Ordenes</w:t>
      </w:r>
      <w:proofErr w:type="spellEnd"/>
    </w:p>
    <w:p w14:paraId="3307D82C" w14:textId="77777777" w:rsidR="00BF6668" w:rsidRDefault="00BF6668" w:rsidP="00BF6668">
      <w:pPr>
        <w:pStyle w:val="Textoindependiente"/>
        <w:rPr>
          <w:lang w:val="es-VE"/>
        </w:rPr>
      </w:pPr>
      <w:r>
        <w:rPr>
          <w:noProof/>
        </w:rPr>
        <w:drawing>
          <wp:inline distT="0" distB="0" distL="0" distR="0" wp14:anchorId="1328D9D3" wp14:editId="213934EB">
            <wp:extent cx="4883150" cy="27038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3150" cy="2703830"/>
                    </a:xfrm>
                    <a:prstGeom prst="rect">
                      <a:avLst/>
                    </a:prstGeom>
                  </pic:spPr>
                </pic:pic>
              </a:graphicData>
            </a:graphic>
          </wp:inline>
        </w:drawing>
      </w:r>
    </w:p>
    <w:p w14:paraId="4EFCD930" w14:textId="77777777" w:rsidR="00BF6668" w:rsidRDefault="00BF6668" w:rsidP="00BF6668">
      <w:pPr>
        <w:pStyle w:val="Textoindependiente"/>
        <w:rPr>
          <w:lang w:val="es-VE"/>
        </w:rPr>
      </w:pPr>
      <w:r>
        <w:rPr>
          <w:lang w:val="es-VE"/>
        </w:rPr>
        <w:t>A continuación se describen los siguientes elementos en la interfaz de usuario</w:t>
      </w:r>
    </w:p>
    <w:p w14:paraId="5524F209" w14:textId="77777777" w:rsidR="00BF6668" w:rsidRPr="00872EA4" w:rsidRDefault="00BF6668" w:rsidP="00BF6668">
      <w:pPr>
        <w:pStyle w:val="Textoindependiente"/>
        <w:numPr>
          <w:ilvl w:val="0"/>
          <w:numId w:val="37"/>
        </w:numPr>
        <w:rPr>
          <w:lang w:val="es-VE"/>
        </w:rPr>
      </w:pPr>
      <w:r>
        <w:rPr>
          <w:lang w:val="es-VE"/>
        </w:rPr>
        <w:t>Es donde se inserta la información del cliente, la cedula del cliente, y el nombre, que puede o no estar relacionado con el cliente, es usado para identificar la orden o pedido</w:t>
      </w:r>
    </w:p>
    <w:p w14:paraId="056616D2" w14:textId="77777777" w:rsidR="00BF6668" w:rsidRDefault="00BF6668" w:rsidP="00BF6668">
      <w:pPr>
        <w:pStyle w:val="Textoindependiente"/>
        <w:numPr>
          <w:ilvl w:val="0"/>
          <w:numId w:val="37"/>
        </w:numPr>
        <w:rPr>
          <w:lang w:val="es-VE"/>
        </w:rPr>
      </w:pPr>
      <w:r>
        <w:rPr>
          <w:lang w:val="es-VE"/>
        </w:rPr>
        <w:lastRenderedPageBreak/>
        <w:t>Son las opciones del menú, las opciones sirven para agregarlo a las ordenes</w:t>
      </w:r>
    </w:p>
    <w:p w14:paraId="388617B5" w14:textId="77777777" w:rsidR="00BF6668" w:rsidRDefault="00BF6668" w:rsidP="00BF6668">
      <w:pPr>
        <w:pStyle w:val="Textoindependiente"/>
        <w:numPr>
          <w:ilvl w:val="0"/>
          <w:numId w:val="37"/>
        </w:numPr>
        <w:rPr>
          <w:lang w:val="es-VE"/>
        </w:rPr>
      </w:pPr>
      <w:r>
        <w:rPr>
          <w:lang w:val="es-VE"/>
        </w:rPr>
        <w:t>Son los productos agregados al encargo, pueden ser eliminados de ello si es requerido</w:t>
      </w:r>
    </w:p>
    <w:p w14:paraId="0B48550C" w14:textId="77777777" w:rsidR="00BF6668" w:rsidRDefault="00BF6668" w:rsidP="00BF6668">
      <w:pPr>
        <w:pStyle w:val="Ttulo1"/>
      </w:pPr>
      <w:proofErr w:type="spellStart"/>
      <w:r>
        <w:t>Crear</w:t>
      </w:r>
      <w:proofErr w:type="spellEnd"/>
      <w:r>
        <w:t xml:space="preserve"> </w:t>
      </w:r>
      <w:proofErr w:type="spellStart"/>
      <w:r>
        <w:t>Pedidos</w:t>
      </w:r>
      <w:proofErr w:type="spellEnd"/>
    </w:p>
    <w:p w14:paraId="70F35C1D" w14:textId="77777777" w:rsidR="00BF6668" w:rsidRDefault="00BF6668" w:rsidP="00BF6668">
      <w:pPr>
        <w:pStyle w:val="Textoindependiente"/>
      </w:pPr>
      <w:r>
        <w:rPr>
          <w:noProof/>
        </w:rPr>
        <w:drawing>
          <wp:inline distT="0" distB="0" distL="0" distR="0" wp14:anchorId="2AAFD6DE" wp14:editId="36D2BEAB">
            <wp:extent cx="4883150" cy="26168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3150" cy="2616835"/>
                    </a:xfrm>
                    <a:prstGeom prst="rect">
                      <a:avLst/>
                    </a:prstGeom>
                  </pic:spPr>
                </pic:pic>
              </a:graphicData>
            </a:graphic>
          </wp:inline>
        </w:drawing>
      </w:r>
    </w:p>
    <w:p w14:paraId="4321AB90" w14:textId="77777777" w:rsidR="00BF6668" w:rsidRDefault="00BF6668" w:rsidP="00BF6668">
      <w:pPr>
        <w:pStyle w:val="Textoindependiente"/>
        <w:rPr>
          <w:lang w:val="es-VE"/>
        </w:rPr>
      </w:pPr>
      <w:r w:rsidRPr="00752352">
        <w:rPr>
          <w:lang w:val="es-VE"/>
        </w:rPr>
        <w:t xml:space="preserve">Crear pedidos funciona de </w:t>
      </w:r>
      <w:r>
        <w:rPr>
          <w:lang w:val="es-VE"/>
        </w:rPr>
        <w:t xml:space="preserve">forma similar, a diferencia de la creación de órdenes, va a pedir </w:t>
      </w:r>
      <w:proofErr w:type="spellStart"/>
      <w:r>
        <w:rPr>
          <w:lang w:val="es-VE"/>
        </w:rPr>
        <w:t>mas</w:t>
      </w:r>
      <w:proofErr w:type="spellEnd"/>
      <w:r>
        <w:rPr>
          <w:lang w:val="es-VE"/>
        </w:rPr>
        <w:t xml:space="preserve"> datos, que son los necesarios para llevar a cabo la entrega</w:t>
      </w:r>
    </w:p>
    <w:p w14:paraId="7DBF83DB" w14:textId="77777777" w:rsidR="00BF6668" w:rsidRPr="00752352" w:rsidRDefault="00BF6668" w:rsidP="00BF6668">
      <w:pPr>
        <w:pStyle w:val="BlockQuotationFirst"/>
        <w:rPr>
          <w:lang w:val="es-VE"/>
        </w:rPr>
      </w:pPr>
      <w:r w:rsidRPr="00752352">
        <w:rPr>
          <w:spacing w:val="-15"/>
          <w:lang w:val="es-VE"/>
        </w:rPr>
        <w:t>Nota</w:t>
      </w:r>
    </w:p>
    <w:p w14:paraId="373272E1" w14:textId="77777777" w:rsidR="00BF6668" w:rsidRDefault="00BF6668" w:rsidP="00BF6668">
      <w:pPr>
        <w:pStyle w:val="BlockQuotation"/>
        <w:rPr>
          <w:lang w:val="es-VE"/>
        </w:rPr>
      </w:pPr>
      <w:r w:rsidRPr="00752352">
        <w:rPr>
          <w:lang w:val="es-VE"/>
        </w:rPr>
        <w:t>En caso de q</w:t>
      </w:r>
      <w:r>
        <w:rPr>
          <w:lang w:val="es-VE"/>
        </w:rPr>
        <w:t>ue el usuario de que el cliente no este registrado para cuando se desarrolla la orden, el usuario va a ser movido a la sección de creación de cliente, donde tendrá que registrarlo</w:t>
      </w:r>
    </w:p>
    <w:p w14:paraId="256DE134" w14:textId="77777777" w:rsidR="00BF6668" w:rsidRPr="005E2760" w:rsidRDefault="00BF6668" w:rsidP="00BF6668">
      <w:pPr>
        <w:pStyle w:val="Textoindependiente"/>
        <w:rPr>
          <w:lang w:val="es-VE"/>
        </w:rPr>
      </w:pPr>
      <w:r>
        <w:rPr>
          <w:noProof/>
        </w:rPr>
        <w:drawing>
          <wp:inline distT="0" distB="0" distL="0" distR="0" wp14:anchorId="4DE96C8E" wp14:editId="0EF6538A">
            <wp:extent cx="4883150" cy="20186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3150" cy="2018665"/>
                    </a:xfrm>
                    <a:prstGeom prst="rect">
                      <a:avLst/>
                    </a:prstGeom>
                  </pic:spPr>
                </pic:pic>
              </a:graphicData>
            </a:graphic>
          </wp:inline>
        </w:drawing>
      </w:r>
    </w:p>
    <w:p w14:paraId="03655BF7" w14:textId="77777777" w:rsidR="00BF6668" w:rsidRDefault="00BF6668" w:rsidP="00BF6668">
      <w:pPr>
        <w:pStyle w:val="Ttulo1"/>
      </w:pPr>
      <w:proofErr w:type="spellStart"/>
      <w:r>
        <w:lastRenderedPageBreak/>
        <w:t>Crear</w:t>
      </w:r>
      <w:proofErr w:type="spellEnd"/>
      <w:r>
        <w:t xml:space="preserve"> </w:t>
      </w:r>
      <w:proofErr w:type="spellStart"/>
      <w:r>
        <w:t>Clientes</w:t>
      </w:r>
      <w:proofErr w:type="spellEnd"/>
    </w:p>
    <w:p w14:paraId="6285BE90" w14:textId="77777777" w:rsidR="00BF6668" w:rsidRDefault="00BF6668" w:rsidP="00BF6668">
      <w:pPr>
        <w:pStyle w:val="Textoindependiente"/>
      </w:pPr>
      <w:r>
        <w:rPr>
          <w:noProof/>
        </w:rPr>
        <w:drawing>
          <wp:inline distT="0" distB="0" distL="0" distR="0" wp14:anchorId="1AEF8158" wp14:editId="7141C6E3">
            <wp:extent cx="4883150" cy="189674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3150" cy="1896745"/>
                    </a:xfrm>
                    <a:prstGeom prst="rect">
                      <a:avLst/>
                    </a:prstGeom>
                  </pic:spPr>
                </pic:pic>
              </a:graphicData>
            </a:graphic>
          </wp:inline>
        </w:drawing>
      </w:r>
    </w:p>
    <w:p w14:paraId="3FEC7E1E" w14:textId="77777777" w:rsidR="00BF6668" w:rsidRPr="003B0A54" w:rsidRDefault="00BF6668" w:rsidP="00BF6668">
      <w:pPr>
        <w:pStyle w:val="Textoindependiente"/>
        <w:rPr>
          <w:lang w:val="es-VE"/>
        </w:rPr>
      </w:pPr>
      <w:r w:rsidRPr="005E2760">
        <w:rPr>
          <w:lang w:val="es-VE"/>
        </w:rPr>
        <w:t>L</w:t>
      </w:r>
      <w:r>
        <w:rPr>
          <w:lang w:val="es-VE"/>
        </w:rPr>
        <w:t xml:space="preserve">os clientes nada </w:t>
      </w:r>
      <w:proofErr w:type="spellStart"/>
      <w:r>
        <w:rPr>
          <w:lang w:val="es-VE"/>
        </w:rPr>
        <w:t>mas</w:t>
      </w:r>
      <w:proofErr w:type="spellEnd"/>
      <w:r>
        <w:rPr>
          <w:lang w:val="es-VE"/>
        </w:rPr>
        <w:t xml:space="preserve"> tienen que ser creados una vez, los datos son los mínimos requeridos dirección, nombre, teléfono y lugar de residencia.</w:t>
      </w:r>
    </w:p>
    <w:p w14:paraId="6EAF1CA3" w14:textId="77777777" w:rsidR="00BF6668" w:rsidRPr="003B0A54" w:rsidRDefault="00BF6668" w:rsidP="00BF6668">
      <w:pPr>
        <w:pStyle w:val="Ttulo1"/>
        <w:rPr>
          <w:lang w:val="es-VE"/>
        </w:rPr>
      </w:pPr>
      <w:r w:rsidRPr="003B0A54">
        <w:rPr>
          <w:lang w:val="es-VE"/>
        </w:rPr>
        <w:t xml:space="preserve">Visualizar Ordenes y Pedidos </w:t>
      </w:r>
    </w:p>
    <w:p w14:paraId="4EEA8DF4" w14:textId="77777777" w:rsidR="00BF6668" w:rsidRPr="003B0A54" w:rsidRDefault="00BF6668" w:rsidP="00BF6668">
      <w:pPr>
        <w:pStyle w:val="Ttulo1"/>
        <w:rPr>
          <w:lang w:val="es-VE"/>
        </w:rPr>
      </w:pPr>
      <w:r w:rsidRPr="003B0A54">
        <w:rPr>
          <w:lang w:val="es-VE"/>
        </w:rPr>
        <w:t xml:space="preserve">Ordenes </w:t>
      </w:r>
    </w:p>
    <w:p w14:paraId="1754A37C" w14:textId="77777777" w:rsidR="00BF6668" w:rsidRDefault="00BF6668" w:rsidP="00BF6668">
      <w:pPr>
        <w:pStyle w:val="Textoindependiente"/>
      </w:pPr>
      <w:r>
        <w:rPr>
          <w:noProof/>
        </w:rPr>
        <w:drawing>
          <wp:inline distT="0" distB="0" distL="0" distR="0" wp14:anchorId="0377DBF8" wp14:editId="283E62FB">
            <wp:extent cx="4883150" cy="199898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3150" cy="1998980"/>
                    </a:xfrm>
                    <a:prstGeom prst="rect">
                      <a:avLst/>
                    </a:prstGeom>
                  </pic:spPr>
                </pic:pic>
              </a:graphicData>
            </a:graphic>
          </wp:inline>
        </w:drawing>
      </w:r>
    </w:p>
    <w:p w14:paraId="2510775B" w14:textId="77777777" w:rsidR="00BF6668" w:rsidRDefault="00BF6668" w:rsidP="00BF6668">
      <w:pPr>
        <w:pStyle w:val="Textoindependiente"/>
        <w:rPr>
          <w:lang w:val="es-VE"/>
        </w:rPr>
      </w:pPr>
      <w:r w:rsidRPr="003B0A54">
        <w:rPr>
          <w:lang w:val="es-VE"/>
        </w:rPr>
        <w:t>Se puede Visualizar las o</w:t>
      </w:r>
      <w:r>
        <w:rPr>
          <w:lang w:val="es-VE"/>
        </w:rPr>
        <w:t>rdenes, para tener en cuenta cuales son las que necesitan desarrollarse, se puede ver su estado, si ya ha sido facturado o no, el botón de entregar sirve para eliminar la orden.</w:t>
      </w:r>
    </w:p>
    <w:p w14:paraId="03BFB774" w14:textId="77777777" w:rsidR="00BF6668" w:rsidRDefault="00BF6668" w:rsidP="00BF6668">
      <w:pPr>
        <w:pStyle w:val="Ttulo1"/>
        <w:rPr>
          <w:lang w:val="es-VE"/>
        </w:rPr>
      </w:pPr>
      <w:r w:rsidRPr="003B0A54">
        <w:rPr>
          <w:lang w:val="es-VE"/>
        </w:rPr>
        <w:lastRenderedPageBreak/>
        <w:t xml:space="preserve">Pedidos </w:t>
      </w:r>
    </w:p>
    <w:p w14:paraId="6CED8500" w14:textId="77777777" w:rsidR="00BF6668" w:rsidRPr="003B0A54" w:rsidRDefault="00BF6668" w:rsidP="00BF6668">
      <w:pPr>
        <w:pStyle w:val="Textoindependiente"/>
        <w:rPr>
          <w:lang w:val="es-VE"/>
        </w:rPr>
      </w:pPr>
      <w:r>
        <w:rPr>
          <w:noProof/>
        </w:rPr>
        <w:drawing>
          <wp:inline distT="0" distB="0" distL="0" distR="0" wp14:anchorId="7C67FF43" wp14:editId="3CB8A381">
            <wp:extent cx="4883150" cy="20046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3150" cy="2004695"/>
                    </a:xfrm>
                    <a:prstGeom prst="rect">
                      <a:avLst/>
                    </a:prstGeom>
                  </pic:spPr>
                </pic:pic>
              </a:graphicData>
            </a:graphic>
          </wp:inline>
        </w:drawing>
      </w:r>
    </w:p>
    <w:p w14:paraId="6F14431D" w14:textId="77777777" w:rsidR="00BF6668" w:rsidRDefault="00BF6668" w:rsidP="00BF6668">
      <w:pPr>
        <w:pStyle w:val="Textoindependiente"/>
        <w:rPr>
          <w:lang w:val="es-VE"/>
        </w:rPr>
      </w:pPr>
      <w:r>
        <w:rPr>
          <w:lang w:val="es-VE"/>
        </w:rPr>
        <w:t>Los pedidos funcionan de forma similar, pero posee una opción adicional</w:t>
      </w:r>
      <w:r>
        <w:rPr>
          <w:lang w:val="es-VE"/>
        </w:rPr>
        <w:br/>
        <w:t>la opción de X en un cuadro rojo es para eliminar el pedido, en caso de que la entrega no haya sido exitosa, en el caso contrario se presiona el botón verde.</w:t>
      </w:r>
    </w:p>
    <w:p w14:paraId="775FA1F3" w14:textId="77777777" w:rsidR="00BF6668" w:rsidRDefault="00BF6668" w:rsidP="00BF6668">
      <w:pPr>
        <w:pStyle w:val="Textoindependiente"/>
        <w:rPr>
          <w:lang w:val="es-VE"/>
        </w:rPr>
      </w:pPr>
    </w:p>
    <w:p w14:paraId="2AD4CF34" w14:textId="77777777" w:rsidR="00BF6668" w:rsidRDefault="00BF6668" w:rsidP="00BF6668">
      <w:pPr>
        <w:pStyle w:val="Textoindependiente"/>
        <w:rPr>
          <w:lang w:val="es-VE"/>
        </w:rPr>
      </w:pPr>
    </w:p>
    <w:p w14:paraId="411DD555" w14:textId="77777777" w:rsidR="00BF6668" w:rsidRPr="00587439" w:rsidRDefault="00BF6668" w:rsidP="00BF6668">
      <w:pPr>
        <w:pStyle w:val="Ttulo1"/>
      </w:pPr>
      <w:proofErr w:type="spellStart"/>
      <w:r>
        <w:t>Visualizar</w:t>
      </w:r>
      <w:proofErr w:type="spellEnd"/>
      <w:r>
        <w:t xml:space="preserve"> </w:t>
      </w:r>
      <w:proofErr w:type="spellStart"/>
      <w:r>
        <w:t>Clientes</w:t>
      </w:r>
      <w:proofErr w:type="spellEnd"/>
      <w:r>
        <w:t xml:space="preserve"> y Provedores</w:t>
      </w:r>
    </w:p>
    <w:p w14:paraId="308DF6BF" w14:textId="77777777" w:rsidR="00BF6668" w:rsidRDefault="00BF6668" w:rsidP="00BF6668">
      <w:pPr>
        <w:pStyle w:val="Textoindependiente"/>
        <w:rPr>
          <w:lang w:val="es-VE"/>
        </w:rPr>
      </w:pPr>
      <w:r>
        <w:rPr>
          <w:noProof/>
        </w:rPr>
        <w:drawing>
          <wp:inline distT="0" distB="0" distL="0" distR="0" wp14:anchorId="12655093" wp14:editId="53D0E088">
            <wp:extent cx="4883150" cy="165036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3150" cy="1650365"/>
                    </a:xfrm>
                    <a:prstGeom prst="rect">
                      <a:avLst/>
                    </a:prstGeom>
                  </pic:spPr>
                </pic:pic>
              </a:graphicData>
            </a:graphic>
          </wp:inline>
        </w:drawing>
      </w:r>
    </w:p>
    <w:p w14:paraId="513FC132" w14:textId="77777777" w:rsidR="00BF6668" w:rsidRPr="005E2760" w:rsidRDefault="00BF6668" w:rsidP="00BF6668">
      <w:pPr>
        <w:rPr>
          <w:lang w:val="es-VE"/>
        </w:rPr>
        <w:sectPr w:rsidR="00BF6668" w:rsidRPr="005E2760" w:rsidSect="000A7E8F">
          <w:headerReference w:type="default" r:id="rId26"/>
          <w:headerReference w:type="first" r:id="rId27"/>
          <w:footerReference w:type="first" r:id="rId28"/>
          <w:type w:val="continuous"/>
          <w:pgSz w:w="12240" w:h="15840" w:code="1"/>
          <w:pgMar w:top="1800" w:right="1200" w:bottom="1440" w:left="1200" w:header="960" w:footer="960" w:gutter="0"/>
          <w:pgNumType w:start="1"/>
          <w:cols w:space="360"/>
        </w:sectPr>
      </w:pPr>
    </w:p>
    <w:p w14:paraId="15E383C4" w14:textId="77777777" w:rsidR="00BF6668" w:rsidRPr="005E2760" w:rsidRDefault="00BF6668" w:rsidP="00BF6668">
      <w:pPr>
        <w:pStyle w:val="PartTitle"/>
        <w:framePr w:wrap="notBeside" w:hAnchor="page" w:x="9706"/>
        <w:rPr>
          <w:lang w:val="es-VE"/>
        </w:rPr>
      </w:pPr>
      <w:r>
        <w:rPr>
          <w:lang w:val="es-VE"/>
        </w:rPr>
        <w:lastRenderedPageBreak/>
        <w:t>Capitulo</w:t>
      </w:r>
    </w:p>
    <w:p w14:paraId="5442BF8F" w14:textId="77777777" w:rsidR="00BF6668" w:rsidRPr="005E2760" w:rsidRDefault="00BF6668" w:rsidP="00BF6668">
      <w:pPr>
        <w:pStyle w:val="PartLabel"/>
        <w:framePr w:wrap="notBeside" w:hAnchor="page" w:x="9706"/>
        <w:rPr>
          <w:lang w:val="es-VE"/>
        </w:rPr>
      </w:pPr>
      <w:r>
        <w:rPr>
          <w:lang w:val="es-VE"/>
        </w:rPr>
        <w:t>2</w:t>
      </w:r>
    </w:p>
    <w:p w14:paraId="1FBBA41F" w14:textId="77777777" w:rsidR="00BF6668" w:rsidRPr="00552DFF" w:rsidRDefault="00BF6668" w:rsidP="00BF6668">
      <w:pPr>
        <w:pStyle w:val="ChapterTitle"/>
        <w:rPr>
          <w:lang w:val="es-VE"/>
        </w:rPr>
      </w:pPr>
      <w:r w:rsidRPr="00A05DA9">
        <w:rPr>
          <w:lang w:val="es-VE"/>
        </w:rPr>
        <w:t>Responsabilidades</w:t>
      </w:r>
      <w:r>
        <w:rPr>
          <w:lang w:val="es-VE"/>
        </w:rPr>
        <w:t xml:space="preserve"> y Capacidades</w:t>
      </w:r>
      <w:r w:rsidRPr="00A05DA9">
        <w:rPr>
          <w:lang w:val="es-VE"/>
        </w:rPr>
        <w:t xml:space="preserve"> de</w:t>
      </w:r>
      <w:r>
        <w:rPr>
          <w:lang w:val="es-VE"/>
        </w:rPr>
        <w:t xml:space="preserve"> </w:t>
      </w:r>
      <w:r w:rsidRPr="00A05DA9">
        <w:rPr>
          <w:lang w:val="es-VE"/>
        </w:rPr>
        <w:t>l</w:t>
      </w:r>
      <w:r>
        <w:rPr>
          <w:lang w:val="es-VE"/>
        </w:rPr>
        <w:t>os</w:t>
      </w:r>
      <w:r w:rsidRPr="00A05DA9">
        <w:rPr>
          <w:lang w:val="es-VE"/>
        </w:rPr>
        <w:t xml:space="preserve"> </w:t>
      </w:r>
      <w:r>
        <w:rPr>
          <w:lang w:val="es-VE"/>
        </w:rPr>
        <w:t>Facturadores</w:t>
      </w:r>
    </w:p>
    <w:p w14:paraId="7C940490" w14:textId="77777777" w:rsidR="001D7F65" w:rsidRPr="00A05DA9" w:rsidRDefault="001D7F65" w:rsidP="001D7F65">
      <w:pPr>
        <w:pStyle w:val="BodyTextKeep"/>
        <w:framePr w:dropCap="drop" w:lines="3" w:hSpace="60" w:wrap="around" w:vAnchor="text" w:hAnchor="text" w:y="879"/>
        <w:spacing w:after="0" w:line="849" w:lineRule="exact"/>
        <w:rPr>
          <w:position w:val="-10"/>
          <w:sz w:val="114"/>
          <w:lang w:val="es-VE"/>
        </w:rPr>
      </w:pPr>
      <w:r w:rsidRPr="00A05DA9">
        <w:rPr>
          <w:caps/>
          <w:position w:val="-10"/>
          <w:sz w:val="114"/>
          <w:lang w:val="es-VE"/>
        </w:rPr>
        <w:t>L</w:t>
      </w:r>
    </w:p>
    <w:p w14:paraId="557FF735" w14:textId="77777777" w:rsidR="00BF6668" w:rsidRPr="00552DFF" w:rsidRDefault="00BF6668" w:rsidP="00BF6668">
      <w:pPr>
        <w:pStyle w:val="ChapterSubtitle"/>
        <w:rPr>
          <w:lang w:val="es-VE"/>
        </w:rPr>
      </w:pPr>
      <w:r>
        <w:rPr>
          <w:spacing w:val="-5"/>
          <w:lang w:val="es-VE"/>
        </w:rPr>
        <w:t>Los facturadores son normalmente la segunda etapa en el proceso de una venta, y la primera en el proceso de registrar una compra.</w:t>
      </w:r>
    </w:p>
    <w:p w14:paraId="293B7F80" w14:textId="77777777" w:rsidR="00BF6668" w:rsidRDefault="00BF6668" w:rsidP="00BF6668">
      <w:pPr>
        <w:pStyle w:val="BodyTextKeep"/>
        <w:rPr>
          <w:lang w:val="es-VE"/>
        </w:rPr>
      </w:pPr>
      <w:r w:rsidRPr="00A05DA9">
        <w:rPr>
          <w:lang w:val="es-VE"/>
        </w:rPr>
        <w:t xml:space="preserve">os </w:t>
      </w:r>
      <w:r>
        <w:rPr>
          <w:lang w:val="es-VE"/>
        </w:rPr>
        <w:t>facturadores</w:t>
      </w:r>
      <w:r w:rsidRPr="00A05DA9">
        <w:rPr>
          <w:lang w:val="es-VE"/>
        </w:rPr>
        <w:t xml:space="preserve"> </w:t>
      </w:r>
      <w:r>
        <w:rPr>
          <w:lang w:val="es-VE"/>
        </w:rPr>
        <w:t>tienen la capacidad de registrar una factura de compra para los proveedores, y la de venta para los clientes (entregas y pedidos), poseen la capacidad de registrar proveedores.</w:t>
      </w:r>
    </w:p>
    <w:p w14:paraId="6A9723C5" w14:textId="77777777" w:rsidR="00BF6668" w:rsidRPr="00235B42" w:rsidRDefault="00BF6668" w:rsidP="00BF6668">
      <w:pPr>
        <w:pStyle w:val="Textoindependiente"/>
        <w:rPr>
          <w:lang w:val="es-VE"/>
        </w:rPr>
      </w:pPr>
      <w:r>
        <w:rPr>
          <w:noProof/>
        </w:rPr>
        <w:drawing>
          <wp:inline distT="0" distB="0" distL="0" distR="0" wp14:anchorId="0F42A60A" wp14:editId="0AE87EF0">
            <wp:extent cx="4883150" cy="2470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3150" cy="247015"/>
                    </a:xfrm>
                    <a:prstGeom prst="rect">
                      <a:avLst/>
                    </a:prstGeom>
                  </pic:spPr>
                </pic:pic>
              </a:graphicData>
            </a:graphic>
          </wp:inline>
        </w:drawing>
      </w:r>
    </w:p>
    <w:p w14:paraId="43442757" w14:textId="77777777" w:rsidR="00BF6668" w:rsidRDefault="00BF6668" w:rsidP="00BF6668">
      <w:pPr>
        <w:pStyle w:val="Ttulo1"/>
      </w:pPr>
      <w:proofErr w:type="spellStart"/>
      <w:r>
        <w:t>Visualizar</w:t>
      </w:r>
      <w:proofErr w:type="spellEnd"/>
      <w:r>
        <w:t xml:space="preserve"> </w:t>
      </w:r>
      <w:proofErr w:type="spellStart"/>
      <w:r>
        <w:t>Facturas</w:t>
      </w:r>
      <w:proofErr w:type="spellEnd"/>
    </w:p>
    <w:p w14:paraId="28A6083A" w14:textId="77777777" w:rsidR="00BF6668" w:rsidRPr="00235B42" w:rsidRDefault="00BF6668" w:rsidP="00BF6668">
      <w:pPr>
        <w:pStyle w:val="Textoindependiente"/>
      </w:pPr>
      <w:r>
        <w:rPr>
          <w:noProof/>
        </w:rPr>
        <w:drawing>
          <wp:inline distT="0" distB="0" distL="0" distR="0" wp14:anchorId="145A8499" wp14:editId="6F9D9907">
            <wp:extent cx="4883150" cy="1669415"/>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3150" cy="1669415"/>
                    </a:xfrm>
                    <a:prstGeom prst="rect">
                      <a:avLst/>
                    </a:prstGeom>
                  </pic:spPr>
                </pic:pic>
              </a:graphicData>
            </a:graphic>
          </wp:inline>
        </w:drawing>
      </w:r>
    </w:p>
    <w:p w14:paraId="049667D3" w14:textId="77777777" w:rsidR="00BF6668" w:rsidRDefault="00BF6668" w:rsidP="00BF6668">
      <w:pPr>
        <w:pStyle w:val="Textoindependiente"/>
        <w:rPr>
          <w:lang w:val="es-VE"/>
        </w:rPr>
      </w:pPr>
      <w:r>
        <w:rPr>
          <w:lang w:val="es-VE"/>
        </w:rPr>
        <w:t xml:space="preserve">En la opción de visualizar factura puedes seleccionar el tipo de factura que desea ver, usando el </w:t>
      </w:r>
      <w:proofErr w:type="spellStart"/>
      <w:r>
        <w:rPr>
          <w:lang w:val="es-VE"/>
        </w:rPr>
        <w:t>dropdown</w:t>
      </w:r>
      <w:proofErr w:type="spellEnd"/>
      <w:r>
        <w:rPr>
          <w:lang w:val="es-VE"/>
        </w:rPr>
        <w:t xml:space="preserve"> (señalado por el 1 en el ejemplo), se puede seleccionar entre facturas de compra y facturas de venta, debajo de ello, se visualizara la información de las facturas en forma de tabla</w:t>
      </w:r>
    </w:p>
    <w:p w14:paraId="1919B976" w14:textId="77777777" w:rsidR="00BF6668" w:rsidRDefault="00BF6668" w:rsidP="00BF6668">
      <w:pPr>
        <w:pStyle w:val="Textoindependiente"/>
        <w:rPr>
          <w:lang w:val="es-VE"/>
        </w:rPr>
      </w:pPr>
    </w:p>
    <w:p w14:paraId="0AEC9300" w14:textId="781EC75F" w:rsidR="00BF6668" w:rsidRDefault="00BF6668" w:rsidP="00BF6668">
      <w:pPr>
        <w:pStyle w:val="Textoindependiente"/>
        <w:rPr>
          <w:lang w:val="es-VE"/>
        </w:rPr>
      </w:pPr>
      <w:r>
        <w:rPr>
          <w:noProof/>
        </w:rPr>
        <w:lastRenderedPageBreak/>
        <w:drawing>
          <wp:inline distT="0" distB="0" distL="0" distR="0" wp14:anchorId="0C048B45" wp14:editId="255F94EF">
            <wp:extent cx="4883150" cy="18364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3150" cy="1836420"/>
                    </a:xfrm>
                    <a:prstGeom prst="rect">
                      <a:avLst/>
                    </a:prstGeom>
                  </pic:spPr>
                </pic:pic>
              </a:graphicData>
            </a:graphic>
          </wp:inline>
        </w:drawing>
      </w:r>
      <w:r>
        <w:rPr>
          <w:lang w:val="es-VE"/>
        </w:rPr>
        <w:br/>
        <w:t xml:space="preserve">Clientes y </w:t>
      </w:r>
      <w:r w:rsidR="00CF7561">
        <w:rPr>
          <w:lang w:val="es-VE"/>
        </w:rPr>
        <w:t>proveedores</w:t>
      </w:r>
      <w:r>
        <w:rPr>
          <w:lang w:val="es-VE"/>
        </w:rPr>
        <w:t xml:space="preserve"> pueden ser visualizados en desde la barra de navegación, las cedulas y rifs son usados en la creación de facturas</w:t>
      </w:r>
    </w:p>
    <w:p w14:paraId="30D02425" w14:textId="77777777" w:rsidR="00BF6668" w:rsidRPr="00016895" w:rsidRDefault="00BF6668" w:rsidP="00BF6668">
      <w:pPr>
        <w:pStyle w:val="Ttulo1"/>
      </w:pPr>
      <w:r>
        <w:t xml:space="preserve">Registrar Factura de </w:t>
      </w:r>
      <w:proofErr w:type="spellStart"/>
      <w:r>
        <w:t>Compra</w:t>
      </w:r>
      <w:proofErr w:type="spellEnd"/>
    </w:p>
    <w:p w14:paraId="3C075B4F" w14:textId="77777777" w:rsidR="00BF6668" w:rsidRDefault="00BF6668" w:rsidP="00BF6668">
      <w:pPr>
        <w:pStyle w:val="Textoindependiente"/>
        <w:rPr>
          <w:lang w:val="es-VE"/>
        </w:rPr>
      </w:pPr>
      <w:r>
        <w:rPr>
          <w:noProof/>
        </w:rPr>
        <w:drawing>
          <wp:inline distT="0" distB="0" distL="0" distR="0" wp14:anchorId="5EE15782" wp14:editId="05E70965">
            <wp:extent cx="4883150" cy="16109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3150" cy="1610995"/>
                    </a:xfrm>
                    <a:prstGeom prst="rect">
                      <a:avLst/>
                    </a:prstGeom>
                  </pic:spPr>
                </pic:pic>
              </a:graphicData>
            </a:graphic>
          </wp:inline>
        </w:drawing>
      </w:r>
    </w:p>
    <w:p w14:paraId="0146C490" w14:textId="6CB861B2" w:rsidR="00BF6668" w:rsidRDefault="00BF6668" w:rsidP="00BF6668">
      <w:pPr>
        <w:pStyle w:val="Textoindependiente"/>
        <w:rPr>
          <w:lang w:val="es-VE"/>
        </w:rPr>
      </w:pPr>
      <w:r>
        <w:rPr>
          <w:lang w:val="es-VE"/>
        </w:rPr>
        <w:t xml:space="preserve">Para registrar </w:t>
      </w:r>
      <w:r w:rsidR="00CF7561">
        <w:rPr>
          <w:lang w:val="es-VE"/>
        </w:rPr>
        <w:t>facturas</w:t>
      </w:r>
      <w:r>
        <w:rPr>
          <w:lang w:val="es-VE"/>
        </w:rPr>
        <w:t xml:space="preserve"> de compra (para </w:t>
      </w:r>
      <w:r w:rsidR="00CF7561">
        <w:rPr>
          <w:lang w:val="es-VE"/>
        </w:rPr>
        <w:t>proveedores</w:t>
      </w:r>
      <w:r>
        <w:rPr>
          <w:lang w:val="es-VE"/>
        </w:rPr>
        <w:t xml:space="preserve">) se tiene que insertar un </w:t>
      </w:r>
      <w:r w:rsidR="00CF7561">
        <w:rPr>
          <w:lang w:val="es-VE"/>
        </w:rPr>
        <w:t>Rif</w:t>
      </w:r>
      <w:r>
        <w:rPr>
          <w:lang w:val="es-VE"/>
        </w:rPr>
        <w:t xml:space="preserve"> para ver si el </w:t>
      </w:r>
      <w:r w:rsidR="00CF7561">
        <w:rPr>
          <w:lang w:val="es-VE"/>
        </w:rPr>
        <w:t>proveedor</w:t>
      </w:r>
      <w:r>
        <w:rPr>
          <w:lang w:val="es-VE"/>
        </w:rPr>
        <w:t xml:space="preserve"> existe</w:t>
      </w:r>
    </w:p>
    <w:p w14:paraId="12EF7A25" w14:textId="77777777" w:rsidR="00BF6668" w:rsidRDefault="00BF6668" w:rsidP="00BF6668">
      <w:pPr>
        <w:pStyle w:val="Textoindependiente"/>
        <w:rPr>
          <w:lang w:val="es-VE"/>
        </w:rPr>
      </w:pPr>
      <w:r>
        <w:rPr>
          <w:noProof/>
        </w:rPr>
        <w:drawing>
          <wp:inline distT="0" distB="0" distL="0" distR="0" wp14:anchorId="0B602224" wp14:editId="020A6645">
            <wp:extent cx="4883150" cy="15824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3150" cy="1582420"/>
                    </a:xfrm>
                    <a:prstGeom prst="rect">
                      <a:avLst/>
                    </a:prstGeom>
                  </pic:spPr>
                </pic:pic>
              </a:graphicData>
            </a:graphic>
          </wp:inline>
        </w:drawing>
      </w:r>
    </w:p>
    <w:p w14:paraId="082D88E8" w14:textId="35AC3067" w:rsidR="00BF6668" w:rsidRDefault="00BF6668" w:rsidP="00BF6668">
      <w:pPr>
        <w:pStyle w:val="Textoindependiente"/>
        <w:rPr>
          <w:lang w:val="es-VE"/>
        </w:rPr>
      </w:pPr>
      <w:r>
        <w:rPr>
          <w:lang w:val="es-VE"/>
        </w:rPr>
        <w:t xml:space="preserve">Después de insertar un </w:t>
      </w:r>
      <w:r w:rsidR="00CF7561">
        <w:rPr>
          <w:lang w:val="es-VE"/>
        </w:rPr>
        <w:t>Rif</w:t>
      </w:r>
      <w:r>
        <w:rPr>
          <w:lang w:val="es-VE"/>
        </w:rPr>
        <w:t xml:space="preserve"> valido van a aparecer las demás entradas para agregar el resto de la información de la factura (descripción y total)</w:t>
      </w:r>
    </w:p>
    <w:p w14:paraId="55E9D262" w14:textId="29C9A614" w:rsidR="00BF6668" w:rsidRPr="00603347" w:rsidRDefault="00BF6668" w:rsidP="00BF6668">
      <w:pPr>
        <w:pStyle w:val="Ttulo1"/>
      </w:pPr>
      <w:r>
        <w:lastRenderedPageBreak/>
        <w:t xml:space="preserve">Registrar </w:t>
      </w:r>
      <w:proofErr w:type="spellStart"/>
      <w:r>
        <w:t>Prove</w:t>
      </w:r>
      <w:r w:rsidR="00CF7561">
        <w:t>e</w:t>
      </w:r>
      <w:r>
        <w:t>dor</w:t>
      </w:r>
      <w:proofErr w:type="spellEnd"/>
    </w:p>
    <w:p w14:paraId="0638CE3D" w14:textId="77777777" w:rsidR="00BF6668" w:rsidRDefault="00BF6668" w:rsidP="00BF6668">
      <w:pPr>
        <w:pStyle w:val="Textoindependiente"/>
        <w:rPr>
          <w:lang w:val="es-VE"/>
        </w:rPr>
      </w:pPr>
      <w:r>
        <w:rPr>
          <w:noProof/>
        </w:rPr>
        <w:drawing>
          <wp:inline distT="0" distB="0" distL="0" distR="0" wp14:anchorId="64021877" wp14:editId="3F717E4D">
            <wp:extent cx="4883150" cy="1421765"/>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3150" cy="1421765"/>
                    </a:xfrm>
                    <a:prstGeom prst="rect">
                      <a:avLst/>
                    </a:prstGeom>
                  </pic:spPr>
                </pic:pic>
              </a:graphicData>
            </a:graphic>
          </wp:inline>
        </w:drawing>
      </w:r>
    </w:p>
    <w:p w14:paraId="4C4CA0AC" w14:textId="076CEA17" w:rsidR="00BF6668" w:rsidRDefault="00BF6668" w:rsidP="00BF6668">
      <w:pPr>
        <w:pStyle w:val="Textoindependiente"/>
        <w:rPr>
          <w:lang w:val="es-VE"/>
        </w:rPr>
      </w:pPr>
      <w:r>
        <w:rPr>
          <w:lang w:val="es-VE"/>
        </w:rPr>
        <w:t xml:space="preserve">Tras colocar un </w:t>
      </w:r>
      <w:r w:rsidR="00CF7561">
        <w:rPr>
          <w:lang w:val="es-VE"/>
        </w:rPr>
        <w:t>Rif</w:t>
      </w:r>
      <w:r>
        <w:rPr>
          <w:lang w:val="es-VE"/>
        </w:rPr>
        <w:t xml:space="preserve"> valido en el espacio de crear una factura de compra, pero el </w:t>
      </w:r>
      <w:r w:rsidR="00CF7561">
        <w:rPr>
          <w:lang w:val="es-VE"/>
        </w:rPr>
        <w:t>Rif</w:t>
      </w:r>
      <w:r>
        <w:rPr>
          <w:lang w:val="es-VE"/>
        </w:rPr>
        <w:t xml:space="preserve"> no </w:t>
      </w:r>
      <w:r w:rsidR="00CF7561">
        <w:rPr>
          <w:lang w:val="es-VE"/>
        </w:rPr>
        <w:t>está</w:t>
      </w:r>
      <w:r>
        <w:rPr>
          <w:lang w:val="es-VE"/>
        </w:rPr>
        <w:t xml:space="preserve"> registrado, aparecerá las entradas de datos para registrar un </w:t>
      </w:r>
      <w:r w:rsidR="00CF7561">
        <w:rPr>
          <w:lang w:val="es-VE"/>
        </w:rPr>
        <w:t>proveedor</w:t>
      </w:r>
    </w:p>
    <w:p w14:paraId="32BCCE43" w14:textId="77777777" w:rsidR="00BF6668" w:rsidRPr="00603347" w:rsidRDefault="00BF6668" w:rsidP="00BF6668">
      <w:pPr>
        <w:pStyle w:val="Ttulo1"/>
        <w:rPr>
          <w:lang w:val="es-VE"/>
        </w:rPr>
      </w:pPr>
      <w:r w:rsidRPr="00603347">
        <w:rPr>
          <w:lang w:val="es-VE"/>
        </w:rPr>
        <w:t>Registrar Factura de Venta</w:t>
      </w:r>
    </w:p>
    <w:p w14:paraId="1041A9C6" w14:textId="77777777" w:rsidR="00BF6668" w:rsidRDefault="00BF6668" w:rsidP="00BF6668">
      <w:pPr>
        <w:pStyle w:val="Textoindependiente"/>
        <w:rPr>
          <w:lang w:val="es-VE"/>
        </w:rPr>
      </w:pPr>
      <w:r>
        <w:rPr>
          <w:noProof/>
        </w:rPr>
        <w:drawing>
          <wp:inline distT="0" distB="0" distL="0" distR="0" wp14:anchorId="00071E21" wp14:editId="2C1B7669">
            <wp:extent cx="4883150" cy="10166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3150" cy="1016635"/>
                    </a:xfrm>
                    <a:prstGeom prst="rect">
                      <a:avLst/>
                    </a:prstGeom>
                  </pic:spPr>
                </pic:pic>
              </a:graphicData>
            </a:graphic>
          </wp:inline>
        </w:drawing>
      </w:r>
    </w:p>
    <w:p w14:paraId="421AC4B5" w14:textId="77777777" w:rsidR="00BF6668" w:rsidRDefault="00BF6668" w:rsidP="00BF6668">
      <w:pPr>
        <w:pStyle w:val="Textoindependiente"/>
        <w:rPr>
          <w:lang w:val="es-VE"/>
        </w:rPr>
      </w:pPr>
      <w:r>
        <w:rPr>
          <w:lang w:val="es-VE"/>
        </w:rPr>
        <w:t>Para crear una factura de venta, tiene que insertar una cedula, si el cliente ya este agregado solo aparecerán los datos para crear una factura</w:t>
      </w:r>
    </w:p>
    <w:p w14:paraId="17F91AF0" w14:textId="77777777" w:rsidR="00BF6668" w:rsidRDefault="00BF6668" w:rsidP="00BF6668">
      <w:pPr>
        <w:pStyle w:val="Textoindependiente"/>
        <w:rPr>
          <w:lang w:val="es-VE"/>
        </w:rPr>
      </w:pPr>
      <w:r>
        <w:rPr>
          <w:noProof/>
        </w:rPr>
        <w:drawing>
          <wp:inline distT="0" distB="0" distL="0" distR="0" wp14:anchorId="349A6A3F" wp14:editId="22EABAAC">
            <wp:extent cx="4883150" cy="2018030"/>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3150" cy="2018030"/>
                    </a:xfrm>
                    <a:prstGeom prst="rect">
                      <a:avLst/>
                    </a:prstGeom>
                  </pic:spPr>
                </pic:pic>
              </a:graphicData>
            </a:graphic>
          </wp:inline>
        </w:drawing>
      </w:r>
    </w:p>
    <w:p w14:paraId="4A8B3218" w14:textId="77777777" w:rsidR="00BF6668" w:rsidRPr="00752352" w:rsidRDefault="00BF6668" w:rsidP="00BF6668">
      <w:pPr>
        <w:pStyle w:val="BlockQuotationFirst"/>
        <w:rPr>
          <w:lang w:val="es-VE"/>
        </w:rPr>
      </w:pPr>
      <w:r w:rsidRPr="00752352">
        <w:rPr>
          <w:spacing w:val="-15"/>
          <w:lang w:val="es-VE"/>
        </w:rPr>
        <w:t>Nota</w:t>
      </w:r>
    </w:p>
    <w:p w14:paraId="590D9271" w14:textId="77777777" w:rsidR="00BF6668" w:rsidRDefault="00BF6668" w:rsidP="00BF6668">
      <w:pPr>
        <w:pStyle w:val="BlockQuotation"/>
        <w:rPr>
          <w:lang w:val="es-VE"/>
        </w:rPr>
      </w:pPr>
      <w:r>
        <w:rPr>
          <w:lang w:val="es-VE"/>
        </w:rPr>
        <w:t>Para realizar una factura relacionada a un pedido, debe seleccionarla de la lista de encargos por facturar</w:t>
      </w:r>
    </w:p>
    <w:p w14:paraId="78B7DD14" w14:textId="77777777" w:rsidR="00BF6668" w:rsidRDefault="00BF6668" w:rsidP="00BF6668">
      <w:pPr>
        <w:pStyle w:val="Textoindependiente"/>
        <w:rPr>
          <w:lang w:val="es-VE"/>
        </w:rPr>
      </w:pPr>
      <w:r>
        <w:rPr>
          <w:lang w:val="es-VE"/>
        </w:rPr>
        <w:t>Si el cliente no está registrado aparecerá de la siguiente manera</w:t>
      </w:r>
    </w:p>
    <w:p w14:paraId="40A934E9" w14:textId="77777777" w:rsidR="00BF6668" w:rsidRDefault="00BF6668" w:rsidP="00AD4538">
      <w:pPr>
        <w:pStyle w:val="Textoindependiente"/>
        <w:spacing w:before="240" w:after="0"/>
        <w:rPr>
          <w:lang w:val="es-VE"/>
        </w:rPr>
      </w:pPr>
      <w:r>
        <w:rPr>
          <w:noProof/>
        </w:rPr>
        <w:lastRenderedPageBreak/>
        <w:drawing>
          <wp:inline distT="0" distB="0" distL="0" distR="0" wp14:anchorId="22080C69" wp14:editId="29D0ED44">
            <wp:extent cx="4883150" cy="221678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3150" cy="2216785"/>
                    </a:xfrm>
                    <a:prstGeom prst="rect">
                      <a:avLst/>
                    </a:prstGeom>
                  </pic:spPr>
                </pic:pic>
              </a:graphicData>
            </a:graphic>
          </wp:inline>
        </w:drawing>
      </w:r>
    </w:p>
    <w:p w14:paraId="365FB72C" w14:textId="77777777" w:rsidR="00AD4538" w:rsidRPr="005E2760" w:rsidRDefault="00AD4538" w:rsidP="00AD4538">
      <w:pPr>
        <w:pStyle w:val="PartTitle"/>
        <w:framePr w:wrap="notBeside"/>
        <w:spacing w:before="240"/>
        <w:rPr>
          <w:lang w:val="es-VE"/>
        </w:rPr>
      </w:pPr>
      <w:r>
        <w:rPr>
          <w:lang w:val="es-VE"/>
        </w:rPr>
        <w:lastRenderedPageBreak/>
        <w:t>Capitulo</w:t>
      </w:r>
    </w:p>
    <w:p w14:paraId="1102D560" w14:textId="77777777" w:rsidR="00AD4538" w:rsidRPr="005E2760" w:rsidRDefault="00AD4538" w:rsidP="00AD4538">
      <w:pPr>
        <w:pStyle w:val="PartLabel"/>
        <w:framePr w:wrap="notBeside"/>
        <w:spacing w:before="240"/>
        <w:rPr>
          <w:lang w:val="es-VE"/>
        </w:rPr>
      </w:pPr>
      <w:r>
        <w:rPr>
          <w:lang w:val="es-VE"/>
        </w:rPr>
        <w:t>3</w:t>
      </w:r>
    </w:p>
    <w:p w14:paraId="34C074CE" w14:textId="77777777" w:rsidR="00AD4538" w:rsidRPr="005E2760" w:rsidRDefault="00AD4538" w:rsidP="00AD4538">
      <w:pPr>
        <w:spacing w:before="240"/>
        <w:ind w:left="-2016" w:right="605"/>
        <w:rPr>
          <w:lang w:val="es-VE"/>
        </w:rPr>
        <w:sectPr w:rsidR="00AD4538" w:rsidRPr="005E2760" w:rsidSect="00AD4538">
          <w:headerReference w:type="default" r:id="rId38"/>
          <w:footerReference w:type="default" r:id="rId39"/>
          <w:headerReference w:type="first" r:id="rId40"/>
          <w:footerReference w:type="first" r:id="rId41"/>
          <w:type w:val="continuous"/>
          <w:pgSz w:w="12240" w:h="15840" w:code="1"/>
          <w:pgMar w:top="1440" w:right="1440" w:bottom="1440" w:left="1440" w:header="960" w:footer="960" w:gutter="0"/>
          <w:pgNumType w:start="6"/>
          <w:cols w:space="360"/>
          <w:docGrid w:linePitch="218"/>
        </w:sectPr>
      </w:pPr>
    </w:p>
    <w:p w14:paraId="564DCDC3" w14:textId="77777777" w:rsidR="00AD4538" w:rsidRPr="00552DFF" w:rsidRDefault="00AD4538" w:rsidP="00AD4538">
      <w:pPr>
        <w:pStyle w:val="ChapterTitle"/>
        <w:spacing w:before="240" w:after="0"/>
        <w:ind w:left="-2016" w:right="605"/>
        <w:rPr>
          <w:lang w:val="es-VE"/>
        </w:rPr>
      </w:pPr>
      <w:r w:rsidRPr="00A05DA9">
        <w:rPr>
          <w:lang w:val="es-VE"/>
        </w:rPr>
        <w:t>Responsabilidades</w:t>
      </w:r>
      <w:r>
        <w:rPr>
          <w:lang w:val="es-VE"/>
        </w:rPr>
        <w:t xml:space="preserve"> y capacidades</w:t>
      </w:r>
      <w:r w:rsidRPr="00A05DA9">
        <w:rPr>
          <w:lang w:val="es-VE"/>
        </w:rPr>
        <w:t xml:space="preserve"> de</w:t>
      </w:r>
      <w:r>
        <w:rPr>
          <w:lang w:val="es-VE"/>
        </w:rPr>
        <w:t xml:space="preserve"> </w:t>
      </w:r>
      <w:r w:rsidRPr="00A05DA9">
        <w:rPr>
          <w:lang w:val="es-VE"/>
        </w:rPr>
        <w:t>l</w:t>
      </w:r>
      <w:r>
        <w:rPr>
          <w:lang w:val="es-VE"/>
        </w:rPr>
        <w:t>os</w:t>
      </w:r>
      <w:r w:rsidRPr="00A05DA9">
        <w:rPr>
          <w:lang w:val="es-VE"/>
        </w:rPr>
        <w:t xml:space="preserve"> </w:t>
      </w:r>
      <w:r>
        <w:rPr>
          <w:lang w:val="es-VE"/>
        </w:rPr>
        <w:t>Administradores</w:t>
      </w:r>
    </w:p>
    <w:p w14:paraId="01DBA442" w14:textId="77777777" w:rsidR="00AD4538" w:rsidRPr="00552DFF" w:rsidRDefault="00AD4538" w:rsidP="00AD4538">
      <w:pPr>
        <w:pStyle w:val="ChapterSubtitle"/>
        <w:spacing w:before="240" w:after="0"/>
        <w:ind w:left="-2016" w:right="605"/>
        <w:rPr>
          <w:lang w:val="es-VE"/>
        </w:rPr>
      </w:pPr>
      <w:r>
        <w:rPr>
          <w:spacing w:val="-5"/>
          <w:lang w:val="es-VE"/>
        </w:rPr>
        <w:t>Los Administradores son los que se encargan de consulta de datos, manejo de usuarios y actualización de precios.</w:t>
      </w:r>
    </w:p>
    <w:p w14:paraId="62393976" w14:textId="77777777" w:rsidR="001D7F65" w:rsidRPr="001D7F65" w:rsidRDefault="001D7F65" w:rsidP="001D7F65">
      <w:pPr>
        <w:pStyle w:val="BodyTextKeep"/>
        <w:framePr w:dropCap="drop" w:lines="3" w:w="1711" w:h="951" w:hRule="exact" w:hSpace="60" w:wrap="around" w:vAnchor="text" w:hAnchor="page" w:x="1400" w:y="66"/>
        <w:spacing w:before="240" w:after="0" w:line="711" w:lineRule="exact"/>
        <w:ind w:right="605"/>
        <w:rPr>
          <w:position w:val="-8"/>
          <w:sz w:val="99"/>
          <w:lang w:val="es-VE"/>
        </w:rPr>
      </w:pPr>
      <w:r w:rsidRPr="001D7F65">
        <w:rPr>
          <w:caps/>
          <w:position w:val="-8"/>
          <w:sz w:val="99"/>
          <w:lang w:val="es-VE"/>
        </w:rPr>
        <w:t>l</w:t>
      </w:r>
    </w:p>
    <w:p w14:paraId="485E5AA1" w14:textId="2BC4C5E9" w:rsidR="00AD4538" w:rsidRDefault="00AD4538" w:rsidP="001D7F65">
      <w:pPr>
        <w:pStyle w:val="BodyTextKeep"/>
        <w:spacing w:before="240" w:after="0"/>
        <w:ind w:left="-1296" w:right="605"/>
        <w:rPr>
          <w:lang w:val="es-VE"/>
        </w:rPr>
      </w:pPr>
      <w:r w:rsidRPr="00A05DA9">
        <w:rPr>
          <w:lang w:val="es-VE"/>
        </w:rPr>
        <w:t xml:space="preserve">os </w:t>
      </w:r>
      <w:r>
        <w:rPr>
          <w:lang w:val="es-VE"/>
        </w:rPr>
        <w:t>administradores</w:t>
      </w:r>
      <w:r w:rsidRPr="00A05DA9">
        <w:rPr>
          <w:lang w:val="es-VE"/>
        </w:rPr>
        <w:t xml:space="preserve"> </w:t>
      </w:r>
      <w:r>
        <w:rPr>
          <w:lang w:val="es-VE"/>
        </w:rPr>
        <w:t xml:space="preserve">tienen la capacidad de crear elementos para el menú (pizzas y bebidas) crear y actualizar usuarios (facturadores y recepcionistas) consultar los datos en el </w:t>
      </w:r>
      <w:proofErr w:type="spellStart"/>
      <w:r>
        <w:rPr>
          <w:lang w:val="es-VE"/>
        </w:rPr>
        <w:t>dashboard</w:t>
      </w:r>
      <w:proofErr w:type="spellEnd"/>
      <w:r>
        <w:rPr>
          <w:lang w:val="es-VE"/>
        </w:rPr>
        <w:t xml:space="preserve">, configurar su propio usuario, ver el resumen de </w:t>
      </w:r>
      <w:r w:rsidR="00CF7561">
        <w:rPr>
          <w:lang w:val="es-VE"/>
        </w:rPr>
        <w:t>envíos</w:t>
      </w:r>
      <w:r>
        <w:rPr>
          <w:lang w:val="es-VE"/>
        </w:rPr>
        <w:t xml:space="preserve"> y ventas realizadas</w:t>
      </w:r>
    </w:p>
    <w:p w14:paraId="66C7BF82" w14:textId="77777777" w:rsidR="00AD4538" w:rsidRPr="00235B42" w:rsidRDefault="00AD4538" w:rsidP="00AD4538">
      <w:pPr>
        <w:pStyle w:val="Textoindependiente"/>
        <w:spacing w:before="240" w:after="0"/>
        <w:ind w:left="-2016" w:right="605"/>
        <w:rPr>
          <w:lang w:val="es-VE"/>
        </w:rPr>
      </w:pPr>
      <w:r>
        <w:rPr>
          <w:noProof/>
        </w:rPr>
        <w:drawing>
          <wp:inline distT="0" distB="0" distL="0" distR="0" wp14:anchorId="4F2B0A5E" wp14:editId="4139889F">
            <wp:extent cx="4883150" cy="254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3150" cy="254000"/>
                    </a:xfrm>
                    <a:prstGeom prst="rect">
                      <a:avLst/>
                    </a:prstGeom>
                  </pic:spPr>
                </pic:pic>
              </a:graphicData>
            </a:graphic>
          </wp:inline>
        </w:drawing>
      </w:r>
    </w:p>
    <w:p w14:paraId="180AC315" w14:textId="77777777" w:rsidR="00AD4538" w:rsidRDefault="00AD4538" w:rsidP="00AD4538">
      <w:pPr>
        <w:pStyle w:val="Ttulo1"/>
        <w:spacing w:after="0"/>
        <w:ind w:left="-2016" w:right="605"/>
      </w:pPr>
      <w:proofErr w:type="spellStart"/>
      <w:r>
        <w:t>Resumen</w:t>
      </w:r>
      <w:proofErr w:type="spellEnd"/>
      <w:r>
        <w:t xml:space="preserve"> de </w:t>
      </w:r>
      <w:proofErr w:type="spellStart"/>
      <w:r>
        <w:t>Compras</w:t>
      </w:r>
      <w:proofErr w:type="spellEnd"/>
    </w:p>
    <w:p w14:paraId="6FEAC2D6" w14:textId="77777777" w:rsidR="00AD4538" w:rsidRDefault="00AD4538" w:rsidP="00AD4538">
      <w:pPr>
        <w:pStyle w:val="Textoindependiente"/>
        <w:spacing w:before="240" w:after="0"/>
        <w:ind w:left="-2016" w:right="605"/>
      </w:pPr>
      <w:r>
        <w:rPr>
          <w:noProof/>
        </w:rPr>
        <w:drawing>
          <wp:inline distT="0" distB="0" distL="0" distR="0" wp14:anchorId="573B18BF" wp14:editId="11314130">
            <wp:extent cx="4883150" cy="1385570"/>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3150" cy="1385570"/>
                    </a:xfrm>
                    <a:prstGeom prst="rect">
                      <a:avLst/>
                    </a:prstGeom>
                  </pic:spPr>
                </pic:pic>
              </a:graphicData>
            </a:graphic>
          </wp:inline>
        </w:drawing>
      </w:r>
    </w:p>
    <w:p w14:paraId="1C416D27" w14:textId="77777777" w:rsidR="00AD4538" w:rsidRDefault="00AD4538" w:rsidP="00AD4538">
      <w:pPr>
        <w:pStyle w:val="Textoindependiente"/>
        <w:spacing w:before="240" w:after="0"/>
        <w:ind w:left="-2016" w:right="605"/>
        <w:rPr>
          <w:lang w:val="es-VE"/>
        </w:rPr>
      </w:pPr>
      <w:r w:rsidRPr="00DA5CE6">
        <w:rPr>
          <w:lang w:val="es-VE"/>
        </w:rPr>
        <w:t>Se puede consultar el r</w:t>
      </w:r>
      <w:r>
        <w:rPr>
          <w:lang w:val="es-VE"/>
        </w:rPr>
        <w:t xml:space="preserve">esumen de compras, el monto total consumido en cada una de ellas y el </w:t>
      </w:r>
      <w:proofErr w:type="spellStart"/>
      <w:r>
        <w:rPr>
          <w:lang w:val="es-VE"/>
        </w:rPr>
        <w:t>numero</w:t>
      </w:r>
      <w:proofErr w:type="spellEnd"/>
      <w:r>
        <w:rPr>
          <w:lang w:val="es-VE"/>
        </w:rPr>
        <w:t xml:space="preserve"> de compras.</w:t>
      </w:r>
    </w:p>
    <w:p w14:paraId="150529BE" w14:textId="77777777" w:rsidR="00AD4538" w:rsidRPr="004F3AFF" w:rsidRDefault="00AD4538" w:rsidP="00AD4538">
      <w:pPr>
        <w:spacing w:before="240"/>
        <w:ind w:left="-2016" w:right="605"/>
        <w:rPr>
          <w:lang w:val="es-VE"/>
        </w:rPr>
      </w:pPr>
    </w:p>
    <w:p w14:paraId="021F16D3" w14:textId="77777777" w:rsidR="00AD4538" w:rsidRPr="004F3AFF" w:rsidRDefault="00AD4538" w:rsidP="00AD4538">
      <w:pPr>
        <w:spacing w:before="240"/>
        <w:ind w:left="-2016" w:right="605"/>
        <w:rPr>
          <w:lang w:val="es-VE"/>
        </w:rPr>
      </w:pPr>
    </w:p>
    <w:p w14:paraId="7DBB43FC" w14:textId="77777777" w:rsidR="00AD4538" w:rsidRPr="004F3AFF" w:rsidRDefault="00AD4538" w:rsidP="00AD4538">
      <w:pPr>
        <w:spacing w:before="240"/>
        <w:ind w:left="-2016" w:right="605"/>
        <w:rPr>
          <w:lang w:val="es-VE"/>
        </w:rPr>
      </w:pPr>
    </w:p>
    <w:p w14:paraId="142C289E" w14:textId="77777777" w:rsidR="00AD4538" w:rsidRDefault="00AD4538" w:rsidP="00AD4538">
      <w:pPr>
        <w:spacing w:before="240"/>
        <w:ind w:left="-2016" w:right="605"/>
        <w:rPr>
          <w:spacing w:val="-5"/>
          <w:sz w:val="24"/>
          <w:lang w:val="es-VE"/>
        </w:rPr>
      </w:pPr>
    </w:p>
    <w:p w14:paraId="7D1EE892" w14:textId="77777777" w:rsidR="00AD4538" w:rsidRPr="004F3AFF" w:rsidRDefault="00AD4538" w:rsidP="00AD4538">
      <w:pPr>
        <w:spacing w:before="240"/>
        <w:ind w:left="-2016" w:right="605"/>
        <w:jc w:val="right"/>
        <w:rPr>
          <w:lang w:val="es-VE"/>
        </w:rPr>
      </w:pPr>
    </w:p>
    <w:p w14:paraId="25CD2B91" w14:textId="77777777" w:rsidR="00AD4538" w:rsidRDefault="00AD4538" w:rsidP="00AD4538">
      <w:pPr>
        <w:pStyle w:val="Ttulo1"/>
        <w:spacing w:after="0"/>
        <w:ind w:left="-2016" w:right="605"/>
      </w:pPr>
      <w:proofErr w:type="spellStart"/>
      <w:r>
        <w:lastRenderedPageBreak/>
        <w:t>Resumen</w:t>
      </w:r>
      <w:proofErr w:type="spellEnd"/>
      <w:r>
        <w:t xml:space="preserve"> de Ventas</w:t>
      </w:r>
    </w:p>
    <w:p w14:paraId="4B0D1D56" w14:textId="77777777" w:rsidR="00AD4538" w:rsidRDefault="00AD4538" w:rsidP="00AD4538">
      <w:pPr>
        <w:pStyle w:val="Textoindependiente"/>
        <w:spacing w:before="240" w:after="0"/>
        <w:ind w:left="-2016" w:right="605"/>
        <w:rPr>
          <w:lang w:val="es-VE"/>
        </w:rPr>
      </w:pPr>
    </w:p>
    <w:p w14:paraId="512B46E8" w14:textId="77777777" w:rsidR="00AD4538" w:rsidRDefault="00AD4538" w:rsidP="00AD4538">
      <w:pPr>
        <w:pStyle w:val="Textoindependiente"/>
        <w:spacing w:before="240" w:after="0"/>
        <w:ind w:left="-2016" w:right="605"/>
        <w:rPr>
          <w:lang w:val="es-VE"/>
        </w:rPr>
      </w:pPr>
      <w:r>
        <w:rPr>
          <w:noProof/>
        </w:rPr>
        <w:drawing>
          <wp:inline distT="0" distB="0" distL="0" distR="0" wp14:anchorId="299E9433" wp14:editId="43A82020">
            <wp:extent cx="4883150" cy="1444625"/>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3150" cy="1444625"/>
                    </a:xfrm>
                    <a:prstGeom prst="rect">
                      <a:avLst/>
                    </a:prstGeom>
                  </pic:spPr>
                </pic:pic>
              </a:graphicData>
            </a:graphic>
          </wp:inline>
        </w:drawing>
      </w:r>
    </w:p>
    <w:p w14:paraId="044C03E2" w14:textId="2E64E009" w:rsidR="00AD4538" w:rsidRDefault="00AD4538" w:rsidP="00AD4538">
      <w:pPr>
        <w:pStyle w:val="Textoindependiente"/>
        <w:spacing w:before="240" w:after="0"/>
        <w:ind w:left="-2016" w:right="605"/>
        <w:rPr>
          <w:lang w:val="es-VE"/>
        </w:rPr>
      </w:pPr>
      <w:r w:rsidRPr="00DA5CE6">
        <w:rPr>
          <w:lang w:val="es-VE"/>
        </w:rPr>
        <w:t>Se puede consultar el r</w:t>
      </w:r>
      <w:r>
        <w:rPr>
          <w:lang w:val="es-VE"/>
        </w:rPr>
        <w:t xml:space="preserve">esumen de ventas, el monto total obtenido en cada una de ellas y el </w:t>
      </w:r>
      <w:r w:rsidR="00CF7561">
        <w:rPr>
          <w:lang w:val="es-VE"/>
        </w:rPr>
        <w:t>número</w:t>
      </w:r>
      <w:r>
        <w:rPr>
          <w:lang w:val="es-VE"/>
        </w:rPr>
        <w:t xml:space="preserve"> de ventas.</w:t>
      </w:r>
    </w:p>
    <w:p w14:paraId="733DA128" w14:textId="77777777" w:rsidR="00AD4538" w:rsidRPr="00DA5CE6" w:rsidRDefault="00AD4538" w:rsidP="00AD4538">
      <w:pPr>
        <w:pStyle w:val="Ttulo1"/>
        <w:spacing w:after="0"/>
        <w:ind w:left="-2016" w:right="605"/>
      </w:pPr>
      <w:proofErr w:type="spellStart"/>
      <w:r>
        <w:t>Resumen</w:t>
      </w:r>
      <w:proofErr w:type="spellEnd"/>
      <w:r>
        <w:t xml:space="preserve"> de </w:t>
      </w:r>
      <w:proofErr w:type="spellStart"/>
      <w:r>
        <w:t>Envios</w:t>
      </w:r>
      <w:proofErr w:type="spellEnd"/>
    </w:p>
    <w:p w14:paraId="1E5C743E" w14:textId="77777777" w:rsidR="00AD4538" w:rsidRDefault="00AD4538" w:rsidP="00AD4538">
      <w:pPr>
        <w:pStyle w:val="Textoindependiente"/>
        <w:spacing w:before="240" w:after="0"/>
        <w:ind w:left="-2016" w:right="605"/>
        <w:rPr>
          <w:lang w:val="es-VE"/>
        </w:rPr>
      </w:pPr>
      <w:r>
        <w:rPr>
          <w:noProof/>
        </w:rPr>
        <w:drawing>
          <wp:inline distT="0" distB="0" distL="0" distR="0" wp14:anchorId="23E53CED" wp14:editId="2C5F06A6">
            <wp:extent cx="4883150" cy="148336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3150" cy="1483360"/>
                    </a:xfrm>
                    <a:prstGeom prst="rect">
                      <a:avLst/>
                    </a:prstGeom>
                  </pic:spPr>
                </pic:pic>
              </a:graphicData>
            </a:graphic>
          </wp:inline>
        </w:drawing>
      </w:r>
    </w:p>
    <w:p w14:paraId="5BE439FA" w14:textId="77777777" w:rsidR="00AD4538" w:rsidRDefault="00AD4538" w:rsidP="00AD4538">
      <w:pPr>
        <w:pStyle w:val="Textoindependiente"/>
        <w:spacing w:before="240" w:after="0"/>
        <w:ind w:left="-2016" w:right="605"/>
        <w:rPr>
          <w:lang w:val="es-VE"/>
        </w:rPr>
      </w:pPr>
      <w:r>
        <w:rPr>
          <w:lang w:val="es-VE"/>
        </w:rPr>
        <w:t>Se puede ver la información de todos las localizaciones de los envíos realizados</w:t>
      </w:r>
    </w:p>
    <w:p w14:paraId="5D910249" w14:textId="77777777" w:rsidR="00AD4538" w:rsidRPr="00DA5CE6" w:rsidRDefault="00AD4538" w:rsidP="00AD4538">
      <w:pPr>
        <w:pStyle w:val="Ttulo1"/>
        <w:spacing w:after="0"/>
        <w:ind w:left="-2016" w:right="605"/>
        <w:rPr>
          <w:lang w:val="es-VE"/>
        </w:rPr>
      </w:pPr>
      <w:r w:rsidRPr="00DA5CE6">
        <w:rPr>
          <w:lang w:val="es-VE"/>
        </w:rPr>
        <w:t xml:space="preserve">Sección de configuraciones: </w:t>
      </w:r>
      <w:r>
        <w:rPr>
          <w:lang w:val="es-VE"/>
        </w:rPr>
        <w:t>Mi Perfil</w:t>
      </w:r>
    </w:p>
    <w:p w14:paraId="1F119BE3" w14:textId="77777777" w:rsidR="00AD4538" w:rsidRDefault="00AD4538" w:rsidP="00AD4538">
      <w:pPr>
        <w:pStyle w:val="Textoindependiente"/>
        <w:spacing w:before="240" w:after="0"/>
        <w:ind w:left="-2016" w:right="605"/>
        <w:rPr>
          <w:lang w:val="es-VE"/>
        </w:rPr>
      </w:pPr>
      <w:r>
        <w:rPr>
          <w:noProof/>
        </w:rPr>
        <w:drawing>
          <wp:inline distT="0" distB="0" distL="0" distR="0" wp14:anchorId="548ECAC5" wp14:editId="0505D7D0">
            <wp:extent cx="4883150" cy="15843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3150" cy="1584325"/>
                    </a:xfrm>
                    <a:prstGeom prst="rect">
                      <a:avLst/>
                    </a:prstGeom>
                  </pic:spPr>
                </pic:pic>
              </a:graphicData>
            </a:graphic>
          </wp:inline>
        </w:drawing>
      </w:r>
    </w:p>
    <w:p w14:paraId="0196267D" w14:textId="77777777" w:rsidR="00AD4538" w:rsidRDefault="00AD4538" w:rsidP="00AD4538">
      <w:pPr>
        <w:pStyle w:val="Textoindependiente"/>
        <w:spacing w:before="240" w:after="0"/>
        <w:ind w:left="-2016" w:right="605"/>
        <w:rPr>
          <w:lang w:val="es-VE"/>
        </w:rPr>
      </w:pPr>
      <w:r>
        <w:rPr>
          <w:lang w:val="es-VE"/>
        </w:rPr>
        <w:t>En esta sección el administrador puede configurar sus datos, si se requiere cambiar la contraseña, se puede llenar la entrada para contraseña, si no se quiere cambiar, se puede dejar en blanco</w:t>
      </w:r>
    </w:p>
    <w:p w14:paraId="784F46C6" w14:textId="77777777" w:rsidR="00AD4538" w:rsidRPr="00DA5CE6" w:rsidRDefault="00AD4538" w:rsidP="00AD4538">
      <w:pPr>
        <w:pStyle w:val="Ttulo1"/>
        <w:spacing w:after="0"/>
        <w:ind w:left="-2016" w:right="605"/>
        <w:rPr>
          <w:lang w:val="es-VE"/>
        </w:rPr>
      </w:pPr>
      <w:r w:rsidRPr="00DA5CE6">
        <w:rPr>
          <w:lang w:val="es-VE"/>
        </w:rPr>
        <w:lastRenderedPageBreak/>
        <w:t>Sección de configuraciones:</w:t>
      </w:r>
      <w:r>
        <w:rPr>
          <w:lang w:val="es-VE"/>
        </w:rPr>
        <w:t xml:space="preserve"> Usuarios</w:t>
      </w:r>
    </w:p>
    <w:p w14:paraId="145B1112" w14:textId="77777777" w:rsidR="00AD4538" w:rsidRDefault="00AD4538" w:rsidP="00AD4538">
      <w:pPr>
        <w:pStyle w:val="Textoindependiente"/>
        <w:spacing w:before="240" w:after="0"/>
        <w:ind w:left="-2016" w:right="605"/>
        <w:rPr>
          <w:lang w:val="es-VE"/>
        </w:rPr>
      </w:pPr>
      <w:r>
        <w:rPr>
          <w:noProof/>
        </w:rPr>
        <w:drawing>
          <wp:inline distT="0" distB="0" distL="0" distR="0" wp14:anchorId="4C34FDC9" wp14:editId="27F8DCD7">
            <wp:extent cx="4883150" cy="2279015"/>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3150" cy="2279015"/>
                    </a:xfrm>
                    <a:prstGeom prst="rect">
                      <a:avLst/>
                    </a:prstGeom>
                  </pic:spPr>
                </pic:pic>
              </a:graphicData>
            </a:graphic>
          </wp:inline>
        </w:drawing>
      </w:r>
      <w:r>
        <w:rPr>
          <w:lang w:val="es-VE"/>
        </w:rPr>
        <w:br/>
        <w:t>Se puede consultar la lista de usuarios y crear usuarios en esta sección</w:t>
      </w:r>
    </w:p>
    <w:p w14:paraId="04AA9737" w14:textId="77777777" w:rsidR="00AD4538" w:rsidRDefault="00AD4538" w:rsidP="00AD4538">
      <w:pPr>
        <w:pStyle w:val="Textoindependiente"/>
        <w:spacing w:before="240" w:after="0"/>
        <w:ind w:left="-2016" w:right="605"/>
        <w:rPr>
          <w:lang w:val="es-VE"/>
        </w:rPr>
      </w:pPr>
      <w:r>
        <w:rPr>
          <w:lang w:val="es-VE"/>
        </w:rPr>
        <w:t>Para crear un nuevo usuario, se tienen que llenar los datos de abajo, si se quiere actualizar los datos, se deben presionar el engranaje en la fila del usuario que quiere modificar, si se desea eliminar un usuario se debe presionar la papelera a la derecha</w:t>
      </w:r>
    </w:p>
    <w:p w14:paraId="1F77CAE3" w14:textId="77777777" w:rsidR="00AD4538" w:rsidRDefault="00AD4538" w:rsidP="00AD4538">
      <w:pPr>
        <w:pStyle w:val="Ttulo1"/>
        <w:spacing w:after="0"/>
        <w:ind w:left="-2016" w:right="605"/>
        <w:rPr>
          <w:lang w:val="es-VE"/>
        </w:rPr>
      </w:pPr>
      <w:r w:rsidRPr="00DA5CE6">
        <w:rPr>
          <w:lang w:val="es-VE"/>
        </w:rPr>
        <w:t>Sección de configuraciones:</w:t>
      </w:r>
      <w:r>
        <w:rPr>
          <w:lang w:val="es-VE"/>
        </w:rPr>
        <w:t xml:space="preserve"> Pizzas, Bebidas</w:t>
      </w:r>
    </w:p>
    <w:p w14:paraId="51AF18E4" w14:textId="77777777" w:rsidR="00AD4538" w:rsidRDefault="00AD4538" w:rsidP="00AD4538">
      <w:pPr>
        <w:pStyle w:val="Textoindependiente"/>
        <w:spacing w:before="240" w:after="0"/>
        <w:ind w:left="-2016" w:right="605"/>
        <w:rPr>
          <w:lang w:val="es-VE"/>
        </w:rPr>
      </w:pPr>
      <w:r>
        <w:rPr>
          <w:noProof/>
        </w:rPr>
        <w:drawing>
          <wp:inline distT="0" distB="0" distL="0" distR="0" wp14:anchorId="113CEF43" wp14:editId="69B397EE">
            <wp:extent cx="4883150" cy="203581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3150" cy="2035810"/>
                    </a:xfrm>
                    <a:prstGeom prst="rect">
                      <a:avLst/>
                    </a:prstGeom>
                  </pic:spPr>
                </pic:pic>
              </a:graphicData>
            </a:graphic>
          </wp:inline>
        </w:drawing>
      </w:r>
    </w:p>
    <w:p w14:paraId="455AC608" w14:textId="77777777" w:rsidR="00AD4538" w:rsidRDefault="00AD4538" w:rsidP="00AD4538">
      <w:pPr>
        <w:pStyle w:val="Textoindependiente"/>
        <w:spacing w:before="240" w:after="0"/>
        <w:ind w:left="-2016" w:right="605"/>
        <w:rPr>
          <w:lang w:val="es-VE"/>
        </w:rPr>
      </w:pPr>
      <w:r>
        <w:rPr>
          <w:noProof/>
        </w:rPr>
        <w:lastRenderedPageBreak/>
        <w:drawing>
          <wp:inline distT="0" distB="0" distL="0" distR="0" wp14:anchorId="29D88750" wp14:editId="72CBD995">
            <wp:extent cx="4883150" cy="22326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3150" cy="2232660"/>
                    </a:xfrm>
                    <a:prstGeom prst="rect">
                      <a:avLst/>
                    </a:prstGeom>
                  </pic:spPr>
                </pic:pic>
              </a:graphicData>
            </a:graphic>
          </wp:inline>
        </w:drawing>
      </w:r>
    </w:p>
    <w:p w14:paraId="466C0DA1" w14:textId="77777777" w:rsidR="00AD4538" w:rsidRDefault="00AD4538" w:rsidP="00AD4538">
      <w:pPr>
        <w:pStyle w:val="Textoindependiente"/>
        <w:spacing w:before="240" w:after="0"/>
        <w:ind w:left="-2016" w:right="605"/>
        <w:rPr>
          <w:lang w:val="es-VE"/>
        </w:rPr>
      </w:pPr>
      <w:r>
        <w:rPr>
          <w:lang w:val="es-VE"/>
        </w:rPr>
        <w:t xml:space="preserve">Se puede consultar la lista de pizzas y bebidas y crear </w:t>
      </w:r>
      <w:proofErr w:type="spellStart"/>
      <w:r>
        <w:rPr>
          <w:lang w:val="es-VE"/>
        </w:rPr>
        <w:t>mas</w:t>
      </w:r>
      <w:proofErr w:type="spellEnd"/>
      <w:r>
        <w:rPr>
          <w:lang w:val="es-VE"/>
        </w:rPr>
        <w:t xml:space="preserve"> opciones para el </w:t>
      </w:r>
      <w:proofErr w:type="spellStart"/>
      <w:r>
        <w:rPr>
          <w:lang w:val="es-VE"/>
        </w:rPr>
        <w:t>menu</w:t>
      </w:r>
      <w:proofErr w:type="spellEnd"/>
      <w:r>
        <w:rPr>
          <w:lang w:val="es-VE"/>
        </w:rPr>
        <w:t xml:space="preserve"> en esta sección</w:t>
      </w:r>
    </w:p>
    <w:p w14:paraId="3A53A278" w14:textId="77777777" w:rsidR="00AD4538" w:rsidRPr="00CE1609" w:rsidRDefault="00AD4538" w:rsidP="00AD4538">
      <w:pPr>
        <w:pStyle w:val="Textoindependiente"/>
        <w:spacing w:before="240" w:after="0"/>
        <w:ind w:left="-2016" w:right="605"/>
        <w:rPr>
          <w:lang w:val="es-VE"/>
        </w:rPr>
      </w:pPr>
      <w:r>
        <w:rPr>
          <w:lang w:val="es-VE"/>
        </w:rPr>
        <w:t>Para crear un nuevo elemento del, se tienen que llenar los datos de abajo, si se quiere actualizar los datos, se deben presionar el engranaje en la fila del producto que quiere modificar, si se desea eliminar un producto se debe presionar la papelera a la derecha</w:t>
      </w:r>
    </w:p>
    <w:p w14:paraId="358CAC49" w14:textId="77777777" w:rsidR="00BF6668" w:rsidRDefault="00BF6668" w:rsidP="00AD4538">
      <w:pPr>
        <w:pStyle w:val="Textoindependiente"/>
        <w:spacing w:before="240" w:after="0"/>
        <w:ind w:left="-2016" w:right="605"/>
        <w:rPr>
          <w:lang w:val="es-VE"/>
        </w:rPr>
      </w:pPr>
    </w:p>
    <w:p w14:paraId="70BA4C6D" w14:textId="77777777" w:rsidR="00BF6668" w:rsidRDefault="00BF6668" w:rsidP="00AD4538">
      <w:pPr>
        <w:pStyle w:val="Textoindependiente"/>
        <w:spacing w:before="240" w:after="0"/>
        <w:ind w:left="-2016" w:right="605"/>
        <w:rPr>
          <w:lang w:val="es-VE"/>
        </w:rPr>
      </w:pPr>
    </w:p>
    <w:p w14:paraId="3612DE9F" w14:textId="77777777" w:rsidR="00BF6668" w:rsidRDefault="00BF6668" w:rsidP="00AD4538">
      <w:pPr>
        <w:pStyle w:val="Textoindependiente"/>
        <w:spacing w:before="240" w:after="0"/>
        <w:ind w:left="-2016" w:right="605"/>
        <w:rPr>
          <w:lang w:val="es-VE"/>
        </w:rPr>
      </w:pPr>
    </w:p>
    <w:p w14:paraId="0CF33855" w14:textId="77777777" w:rsidR="00BF6668" w:rsidRDefault="00BF6668" w:rsidP="00AD4538">
      <w:pPr>
        <w:pStyle w:val="Textoindependiente"/>
        <w:spacing w:before="240" w:after="0"/>
        <w:ind w:left="-2016" w:right="605"/>
        <w:rPr>
          <w:lang w:val="es-VE"/>
        </w:rPr>
      </w:pPr>
    </w:p>
    <w:p w14:paraId="69C4BBB1" w14:textId="77777777" w:rsidR="00BF6668" w:rsidRDefault="00BF6668" w:rsidP="00AD4538">
      <w:pPr>
        <w:pStyle w:val="Textoindependiente"/>
        <w:spacing w:before="240" w:after="0"/>
        <w:ind w:left="-2016" w:right="605"/>
        <w:rPr>
          <w:lang w:val="es-VE"/>
        </w:rPr>
      </w:pPr>
    </w:p>
    <w:p w14:paraId="3B615296" w14:textId="77777777" w:rsidR="005D168B" w:rsidRPr="00CE1609" w:rsidRDefault="005D168B" w:rsidP="00AD4538">
      <w:pPr>
        <w:pStyle w:val="Textoindependiente"/>
        <w:spacing w:before="240" w:after="0"/>
        <w:ind w:left="-2016" w:right="605"/>
        <w:rPr>
          <w:lang w:val="es-VE"/>
        </w:rPr>
      </w:pPr>
    </w:p>
    <w:sectPr w:rsidR="005D168B" w:rsidRPr="00CE1609" w:rsidSect="007A3843">
      <w:headerReference w:type="default" r:id="rId49"/>
      <w:headerReference w:type="first" r:id="rId50"/>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DFB2E" w14:textId="77777777" w:rsidR="003F56F1" w:rsidRDefault="003F56F1">
      <w:r>
        <w:separator/>
      </w:r>
    </w:p>
  </w:endnote>
  <w:endnote w:type="continuationSeparator" w:id="0">
    <w:p w14:paraId="092FB7ED" w14:textId="77777777" w:rsidR="003F56F1" w:rsidRDefault="003F5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ms Rmn">
    <w:panose1 w:val="020206030405050203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enev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CA5FE" w14:textId="77777777" w:rsidR="00E16EE8" w:rsidRDefault="00E16EE8">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rPr>
      <w:t>3</w:t>
    </w:r>
    <w:r>
      <w:rPr>
        <w:rStyle w:val="Nmerodepgin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4B926" w14:textId="77777777" w:rsidR="00E16EE8" w:rsidRDefault="00E16EE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060BF" w14:textId="77777777" w:rsidR="00E16EE8" w:rsidRDefault="00E16EE8">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884889"/>
      <w:docPartObj>
        <w:docPartGallery w:val="Page Numbers (Bottom of Page)"/>
        <w:docPartUnique/>
      </w:docPartObj>
    </w:sdtPr>
    <w:sdtEndPr/>
    <w:sdtContent>
      <w:p w14:paraId="4DBF3446" w14:textId="77777777" w:rsidR="00BF6668" w:rsidRDefault="00BF6668">
        <w:pPr>
          <w:pStyle w:val="Piedepgina"/>
        </w:pPr>
        <w:r>
          <w:fldChar w:fldCharType="begin"/>
        </w:r>
        <w:r>
          <w:instrText>PAGE   \* MERGEFORMAT</w:instrText>
        </w:r>
        <w:r>
          <w:fldChar w:fldCharType="separate"/>
        </w:r>
        <w:r>
          <w:rPr>
            <w:lang w:val="es-ES"/>
          </w:rPr>
          <w:t>2</w:t>
        </w:r>
        <w:r>
          <w:fldChar w:fldCharType="end"/>
        </w:r>
      </w:p>
    </w:sdtContent>
  </w:sdt>
  <w:p w14:paraId="3B452EE8" w14:textId="77777777" w:rsidR="00E16EE8" w:rsidRPr="004F3AFF" w:rsidRDefault="00E16EE8">
    <w:pPr>
      <w:rPr>
        <w:lang w:val="es-VE"/>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D7264" w14:textId="77777777" w:rsidR="00E16EE8" w:rsidRDefault="00E16EE8">
    <w:pPr>
      <w:pStyle w:val="Piedepgina"/>
    </w:pPr>
  </w:p>
  <w:p w14:paraId="659A30F4" w14:textId="77777777" w:rsidR="00E16EE8" w:rsidRDefault="00E16EE8"/>
  <w:p w14:paraId="6754FD8B" w14:textId="77777777" w:rsidR="00E16EE8" w:rsidRDefault="00E16EE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6AF5E" w14:textId="77777777" w:rsidR="00BF6668" w:rsidRDefault="00BF6668">
    <w:pPr>
      <w:pStyle w:val="Piedepgina"/>
    </w:pPr>
    <w:r>
      <w:t>6</w:t>
    </w:r>
  </w:p>
  <w:p w14:paraId="248257FB" w14:textId="77777777" w:rsidR="00BF6668" w:rsidRDefault="00BF6668"/>
  <w:p w14:paraId="3775FFD1" w14:textId="77777777" w:rsidR="00BF6668" w:rsidRDefault="00BF6668"/>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189631"/>
      <w:docPartObj>
        <w:docPartGallery w:val="Page Numbers (Bottom of Page)"/>
        <w:docPartUnique/>
      </w:docPartObj>
    </w:sdtPr>
    <w:sdtEndPr/>
    <w:sdtContent>
      <w:p w14:paraId="43B1AF30" w14:textId="77777777" w:rsidR="00AD4538" w:rsidRDefault="00AD4538">
        <w:pPr>
          <w:pStyle w:val="Piedepgina"/>
        </w:pPr>
        <w:r>
          <w:fldChar w:fldCharType="begin"/>
        </w:r>
        <w:r>
          <w:instrText>PAGE   \* MERGEFORMAT</w:instrText>
        </w:r>
        <w:r>
          <w:fldChar w:fldCharType="separate"/>
        </w:r>
        <w:r>
          <w:rPr>
            <w:lang w:val="es-ES"/>
          </w:rPr>
          <w:t>2</w:t>
        </w:r>
        <w:r>
          <w:fldChar w:fldCharType="end"/>
        </w:r>
      </w:p>
    </w:sdtContent>
  </w:sdt>
  <w:p w14:paraId="129AADDD" w14:textId="77777777" w:rsidR="00AD4538" w:rsidRPr="00AD4538" w:rsidRDefault="00AD4538" w:rsidP="00AD4538">
    <w:pPr>
      <w:pStyle w:val="Piedepgina"/>
      <w:tabs>
        <w:tab w:val="left" w:pos="561"/>
        <w:tab w:val="center" w:pos="4920"/>
        <w:tab w:val="left" w:pos="5423"/>
      </w:tabs>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82D40" w14:textId="77777777" w:rsidR="00AD4538" w:rsidRDefault="00AD4538">
    <w:pPr>
      <w:pStyle w:val="Piedepgina"/>
    </w:pPr>
  </w:p>
  <w:p w14:paraId="04FCDC00" w14:textId="77777777" w:rsidR="00AD4538" w:rsidRDefault="00AD4538"/>
  <w:p w14:paraId="7390A744" w14:textId="77777777" w:rsidR="00AD4538" w:rsidRDefault="00AD45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0455D" w14:textId="77777777" w:rsidR="003F56F1" w:rsidRDefault="003F56F1">
      <w:r>
        <w:separator/>
      </w:r>
    </w:p>
  </w:footnote>
  <w:footnote w:type="continuationSeparator" w:id="0">
    <w:p w14:paraId="6BF96BA2" w14:textId="77777777" w:rsidR="003F56F1" w:rsidRDefault="003F56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DC93C" w14:textId="77777777" w:rsidR="00E16EE8" w:rsidRDefault="00E16EE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9F085" w14:textId="77777777" w:rsidR="00E16EE8" w:rsidRPr="00235B42" w:rsidRDefault="00235B42">
    <w:pPr>
      <w:pStyle w:val="Encabezado"/>
      <w:rPr>
        <w:lang w:val="es-VE"/>
      </w:rPr>
    </w:pPr>
    <w:r w:rsidRPr="00235B42">
      <w:rPr>
        <w:lang w:val="es-VE"/>
      </w:rPr>
      <w:t>Programa de administracion de p</w:t>
    </w:r>
    <w:r>
      <w:rPr>
        <w:lang w:val="es-VE"/>
      </w:rPr>
      <w:t xml:space="preserve">izzeria </w:t>
    </w:r>
  </w:p>
  <w:p w14:paraId="1B0CD77D" w14:textId="77777777" w:rsidR="00E16EE8" w:rsidRPr="00235B42" w:rsidRDefault="00E16EE8">
    <w:pPr>
      <w:rPr>
        <w:lang w:val="es-VE"/>
      </w:rPr>
    </w:pPr>
  </w:p>
  <w:p w14:paraId="56B3A097" w14:textId="77777777" w:rsidR="00E16EE8" w:rsidRPr="00235B42" w:rsidRDefault="00E16EE8">
    <w:pPr>
      <w:rPr>
        <w:lang w:val="es-V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AC716" w14:textId="77777777" w:rsidR="00E16EE8" w:rsidRDefault="00E16EE8">
    <w:pPr>
      <w:pStyle w:val="Encabezado"/>
    </w:pPr>
    <w:r>
      <w:t>Design Customization</w:t>
    </w:r>
  </w:p>
  <w:p w14:paraId="0A849A7F" w14:textId="77777777" w:rsidR="00E16EE8" w:rsidRDefault="00E16EE8"/>
  <w:p w14:paraId="1C27A539" w14:textId="77777777" w:rsidR="00E16EE8" w:rsidRDefault="00E16EE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F7B48" w14:textId="77777777" w:rsidR="00BF6668" w:rsidRPr="00235B42" w:rsidRDefault="00BF6668">
    <w:pPr>
      <w:pStyle w:val="Encabezado"/>
      <w:rPr>
        <w:lang w:val="es-VE"/>
      </w:rPr>
    </w:pPr>
    <w:r w:rsidRPr="00235B42">
      <w:rPr>
        <w:lang w:val="es-VE"/>
      </w:rPr>
      <w:t>Programa de administracion de p</w:t>
    </w:r>
    <w:r>
      <w:rPr>
        <w:lang w:val="es-VE"/>
      </w:rPr>
      <w:t xml:space="preserve">izzeria </w:t>
    </w:r>
  </w:p>
  <w:p w14:paraId="046936E7" w14:textId="77777777" w:rsidR="00BF6668" w:rsidRPr="00235B42" w:rsidRDefault="00BF6668">
    <w:pPr>
      <w:rPr>
        <w:lang w:val="es-VE"/>
      </w:rPr>
    </w:pPr>
  </w:p>
  <w:p w14:paraId="536BE2CE" w14:textId="77777777" w:rsidR="00BF6668" w:rsidRPr="00235B42" w:rsidRDefault="00BF6668">
    <w:pPr>
      <w:rPr>
        <w:lang w:val="es-VE"/>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6968B" w14:textId="77777777" w:rsidR="00BF6668" w:rsidRPr="00235B42" w:rsidRDefault="00BF6668" w:rsidP="00AD609C">
    <w:pPr>
      <w:pStyle w:val="Encabezado"/>
      <w:rPr>
        <w:lang w:val="es-VE"/>
      </w:rPr>
    </w:pPr>
    <w:r w:rsidRPr="00235B42">
      <w:rPr>
        <w:lang w:val="es-VE"/>
      </w:rPr>
      <w:t>Programa de administracion de p</w:t>
    </w:r>
    <w:r>
      <w:rPr>
        <w:lang w:val="es-VE"/>
      </w:rPr>
      <w:t xml:space="preserve">izzeria </w:t>
    </w:r>
  </w:p>
  <w:p w14:paraId="2C7A2E96" w14:textId="77777777" w:rsidR="00BF6668" w:rsidRDefault="00BF6668"/>
  <w:p w14:paraId="6659ED08" w14:textId="77777777" w:rsidR="00BF6668" w:rsidRDefault="00BF666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A9E27" w14:textId="77777777" w:rsidR="00AD4538" w:rsidRPr="00235B42" w:rsidRDefault="00AD4538">
    <w:pPr>
      <w:pStyle w:val="Encabezado"/>
      <w:rPr>
        <w:lang w:val="es-VE"/>
      </w:rPr>
    </w:pPr>
    <w:r w:rsidRPr="00235B42">
      <w:rPr>
        <w:lang w:val="es-VE"/>
      </w:rPr>
      <w:t>Programa de administracion de p</w:t>
    </w:r>
    <w:r>
      <w:rPr>
        <w:lang w:val="es-VE"/>
      </w:rPr>
      <w:t xml:space="preserve">izzeria </w:t>
    </w:r>
  </w:p>
  <w:p w14:paraId="2B122472" w14:textId="77777777" w:rsidR="00AD4538" w:rsidRPr="00235B42" w:rsidRDefault="00AD4538">
    <w:pPr>
      <w:rPr>
        <w:lang w:val="es-VE"/>
      </w:rPr>
    </w:pPr>
  </w:p>
  <w:p w14:paraId="720D0101" w14:textId="77777777" w:rsidR="00AD4538" w:rsidRPr="00235B42" w:rsidRDefault="00AD4538">
    <w:pPr>
      <w:rPr>
        <w:lang w:val="es-VE"/>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446E1" w14:textId="77777777" w:rsidR="00AD4538" w:rsidRDefault="00AD4538">
    <w:pPr>
      <w:pStyle w:val="Encabezado"/>
    </w:pPr>
    <w:r>
      <w:t>Design Customization</w:t>
    </w:r>
  </w:p>
  <w:p w14:paraId="755FF529" w14:textId="77777777" w:rsidR="00AD4538" w:rsidRDefault="00AD4538"/>
  <w:p w14:paraId="7D4D1469" w14:textId="77777777" w:rsidR="00AD4538" w:rsidRDefault="00AD4538"/>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FDA72" w14:textId="77777777" w:rsidR="00B2701B" w:rsidRPr="00235B42" w:rsidRDefault="00B2701B" w:rsidP="00B2701B">
    <w:pPr>
      <w:pStyle w:val="Encabezado"/>
      <w:rPr>
        <w:lang w:val="es-VE"/>
      </w:rPr>
    </w:pPr>
    <w:r w:rsidRPr="00235B42">
      <w:rPr>
        <w:lang w:val="es-VE"/>
      </w:rPr>
      <w:t>Programa de administracion de p</w:t>
    </w:r>
    <w:r>
      <w:rPr>
        <w:lang w:val="es-VE"/>
      </w:rPr>
      <w:t xml:space="preserve">izzeria </w:t>
    </w:r>
  </w:p>
  <w:p w14:paraId="152BFDD1" w14:textId="77777777" w:rsidR="00E16EE8" w:rsidRPr="00CE1609" w:rsidRDefault="00E16EE8">
    <w:pPr>
      <w:pStyle w:val="Encabezado"/>
      <w:rPr>
        <w:lang w:val="es-VE"/>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D16A0" w14:textId="77777777" w:rsidR="00E16EE8" w:rsidRDefault="00E16EE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015ED472"/>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B3BEF5CC"/>
    <w:lvl w:ilvl="0">
      <w:start w:val="1"/>
      <w:numFmt w:val="decimal"/>
      <w:lvlText w:val="%1."/>
      <w:lvlJc w:val="left"/>
      <w:pPr>
        <w:tabs>
          <w:tab w:val="num" w:pos="720"/>
        </w:tabs>
        <w:ind w:left="720" w:hanging="360"/>
      </w:pPr>
    </w:lvl>
  </w:abstractNum>
  <w:abstractNum w:abstractNumId="2" w15:restartNumberingAfterBreak="0">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15:restartNumberingAfterBreak="0">
    <w:nsid w:val="FFFFFFFE"/>
    <w:multiLevelType w:val="singleLevel"/>
    <w:tmpl w:val="FFFFFFFF"/>
    <w:lvl w:ilvl="0">
      <w:numFmt w:val="decimal"/>
      <w:lvlText w:val="*"/>
      <w:lvlJc w:val="left"/>
    </w:lvl>
  </w:abstractNum>
  <w:abstractNum w:abstractNumId="5" w15:restartNumberingAfterBreak="0">
    <w:nsid w:val="091760E7"/>
    <w:multiLevelType w:val="singleLevel"/>
    <w:tmpl w:val="A19A21BE"/>
    <w:lvl w:ilvl="0">
      <w:start w:val="1"/>
      <w:numFmt w:val="none"/>
      <w:lvlText w:val=""/>
      <w:legacy w:legacy="1" w:legacySpace="0" w:legacyIndent="360"/>
      <w:lvlJc w:val="left"/>
    </w:lvl>
  </w:abstractNum>
  <w:abstractNum w:abstractNumId="6" w15:restartNumberingAfterBreak="0">
    <w:nsid w:val="13ED15D5"/>
    <w:multiLevelType w:val="hybridMultilevel"/>
    <w:tmpl w:val="E2347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8" w15:restartNumberingAfterBreak="0">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9" w15:restartNumberingAfterBreak="0">
    <w:nsid w:val="45702913"/>
    <w:multiLevelType w:val="singleLevel"/>
    <w:tmpl w:val="F6305A7C"/>
    <w:lvl w:ilvl="0">
      <w:start w:val="1"/>
      <w:numFmt w:val="none"/>
      <w:lvlText w:val=""/>
      <w:legacy w:legacy="1" w:legacySpace="0" w:legacyIndent="360"/>
      <w:lvlJc w:val="left"/>
    </w:lvl>
  </w:abstractNum>
  <w:abstractNum w:abstractNumId="10" w15:restartNumberingAfterBreak="0">
    <w:nsid w:val="48191C59"/>
    <w:multiLevelType w:val="hybridMultilevel"/>
    <w:tmpl w:val="13782EA2"/>
    <w:lvl w:ilvl="0" w:tplc="7B18E8D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2" w15:restartNumberingAfterBreak="0">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3" w15:restartNumberingAfterBreak="0">
    <w:nsid w:val="4C510602"/>
    <w:multiLevelType w:val="singleLevel"/>
    <w:tmpl w:val="F1444738"/>
    <w:lvl w:ilvl="0">
      <w:start w:val="1"/>
      <w:numFmt w:val="bullet"/>
      <w:pStyle w:val="Listaconvietas5"/>
      <w:lvlText w:val=""/>
      <w:lvlJc w:val="left"/>
      <w:pPr>
        <w:tabs>
          <w:tab w:val="num" w:pos="360"/>
        </w:tabs>
        <w:ind w:left="360" w:hanging="360"/>
      </w:pPr>
      <w:rPr>
        <w:rFonts w:ascii="Wingdings" w:hAnsi="Wingdings" w:hint="default"/>
      </w:rPr>
    </w:lvl>
  </w:abstractNum>
  <w:abstractNum w:abstractNumId="14" w15:restartNumberingAfterBreak="0">
    <w:nsid w:val="4F61077B"/>
    <w:multiLevelType w:val="singleLevel"/>
    <w:tmpl w:val="39CC91A4"/>
    <w:lvl w:ilvl="0">
      <w:start w:val="1"/>
      <w:numFmt w:val="decimal"/>
      <w:lvlText w:val="%1."/>
      <w:legacy w:legacy="1" w:legacySpace="0" w:legacyIndent="360"/>
      <w:lvlJc w:val="left"/>
      <w:pPr>
        <w:ind w:left="720" w:hanging="360"/>
      </w:pPr>
    </w:lvl>
  </w:abstractNum>
  <w:abstractNum w:abstractNumId="15" w15:restartNumberingAfterBreak="0">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6" w15:restartNumberingAfterBreak="0">
    <w:nsid w:val="5F436190"/>
    <w:multiLevelType w:val="singleLevel"/>
    <w:tmpl w:val="D7CE7166"/>
    <w:lvl w:ilvl="0">
      <w:start w:val="1"/>
      <w:numFmt w:val="bullet"/>
      <w:pStyle w:val="Listaconvietas"/>
      <w:lvlText w:val=""/>
      <w:lvlJc w:val="left"/>
      <w:pPr>
        <w:tabs>
          <w:tab w:val="num" w:pos="360"/>
        </w:tabs>
        <w:ind w:left="360" w:hanging="360"/>
      </w:pPr>
      <w:rPr>
        <w:rFonts w:ascii="Wingdings" w:hAnsi="Wingdings" w:hint="default"/>
      </w:rPr>
    </w:lvl>
  </w:abstractNum>
  <w:abstractNum w:abstractNumId="17" w15:restartNumberingAfterBreak="0">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8" w15:restartNumberingAfterBreak="0">
    <w:nsid w:val="63882B2E"/>
    <w:multiLevelType w:val="singleLevel"/>
    <w:tmpl w:val="8D1E4DD4"/>
    <w:lvl w:ilvl="0">
      <w:start w:val="1"/>
      <w:numFmt w:val="none"/>
      <w:lvlText w:val=""/>
      <w:legacy w:legacy="1" w:legacySpace="0" w:legacyIndent="360"/>
      <w:lvlJc w:val="left"/>
    </w:lvl>
  </w:abstractNum>
  <w:abstractNum w:abstractNumId="19" w15:restartNumberingAfterBreak="0">
    <w:nsid w:val="70507BFC"/>
    <w:multiLevelType w:val="singleLevel"/>
    <w:tmpl w:val="80DE380C"/>
    <w:lvl w:ilvl="0">
      <w:start w:val="1"/>
      <w:numFmt w:val="none"/>
      <w:lvlText w:val=""/>
      <w:legacy w:legacy="1" w:legacySpace="0" w:legacyIndent="360"/>
      <w:lvlJc w:val="left"/>
    </w:lvl>
  </w:abstractNum>
  <w:abstractNum w:abstractNumId="20" w15:restartNumberingAfterBreak="0">
    <w:nsid w:val="749D7287"/>
    <w:multiLevelType w:val="singleLevel"/>
    <w:tmpl w:val="DE76053A"/>
    <w:lvl w:ilvl="0">
      <w:start w:val="1"/>
      <w:numFmt w:val="none"/>
      <w:lvlText w:val=""/>
      <w:legacy w:legacy="1" w:legacySpace="0" w:legacyIndent="360"/>
      <w:lvlJc w:val="left"/>
    </w:lvl>
  </w:abstractNum>
  <w:abstractNum w:abstractNumId="21" w15:restartNumberingAfterBreak="0">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7"/>
  </w:num>
  <w:num w:numId="8">
    <w:abstractNumId w:val="15"/>
  </w:num>
  <w:num w:numId="9">
    <w:abstractNumId w:val="17"/>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16"/>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3"/>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18"/>
  </w:num>
  <w:num w:numId="19">
    <w:abstractNumId w:val="5"/>
  </w:num>
  <w:num w:numId="20">
    <w:abstractNumId w:val="20"/>
  </w:num>
  <w:num w:numId="21">
    <w:abstractNumId w:val="19"/>
  </w:num>
  <w:num w:numId="22">
    <w:abstractNumId w:val="9"/>
  </w:num>
  <w:num w:numId="23">
    <w:abstractNumId w:val="14"/>
  </w:num>
  <w:num w:numId="24">
    <w:abstractNumId w:val="14"/>
    <w:lvlOverride w:ilvl="0">
      <w:lvl w:ilvl="0">
        <w:start w:val="1"/>
        <w:numFmt w:val="decimal"/>
        <w:lvlText w:val="%1."/>
        <w:legacy w:legacy="1" w:legacySpace="0" w:legacyIndent="360"/>
        <w:lvlJc w:val="left"/>
        <w:pPr>
          <w:ind w:left="1080" w:hanging="360"/>
        </w:pPr>
      </w:lvl>
    </w:lvlOverride>
  </w:num>
  <w:num w:numId="25">
    <w:abstractNumId w:val="14"/>
    <w:lvlOverride w:ilvl="0">
      <w:lvl w:ilvl="0">
        <w:start w:val="1"/>
        <w:numFmt w:val="decimal"/>
        <w:lvlText w:val="%1."/>
        <w:legacy w:legacy="1" w:legacySpace="0" w:legacyIndent="360"/>
        <w:lvlJc w:val="left"/>
        <w:pPr>
          <w:ind w:left="1440" w:hanging="360"/>
        </w:pPr>
      </w:lvl>
    </w:lvlOverride>
  </w:num>
  <w:num w:numId="26">
    <w:abstractNumId w:val="14"/>
    <w:lvlOverride w:ilvl="0">
      <w:lvl w:ilvl="0">
        <w:start w:val="1"/>
        <w:numFmt w:val="decimal"/>
        <w:lvlText w:val="%1."/>
        <w:legacy w:legacy="1" w:legacySpace="0" w:legacyIndent="360"/>
        <w:lvlJc w:val="left"/>
        <w:pPr>
          <w:ind w:left="1800" w:hanging="360"/>
        </w:pPr>
      </w:lvl>
    </w:lvlOverride>
  </w:num>
  <w:num w:numId="27">
    <w:abstractNumId w:val="14"/>
    <w:lvlOverride w:ilvl="0">
      <w:lvl w:ilvl="0">
        <w:start w:val="1"/>
        <w:numFmt w:val="decimal"/>
        <w:lvlText w:val="%1."/>
        <w:legacy w:legacy="1" w:legacySpace="0" w:legacyIndent="360"/>
        <w:lvlJc w:val="left"/>
        <w:pPr>
          <w:ind w:left="2160" w:hanging="360"/>
        </w:pPr>
      </w:lvl>
    </w:lvlOverride>
  </w:num>
  <w:num w:numId="28">
    <w:abstractNumId w:val="11"/>
  </w:num>
  <w:num w:numId="29">
    <w:abstractNumId w:val="8"/>
  </w:num>
  <w:num w:numId="30">
    <w:abstractNumId w:val="3"/>
  </w:num>
  <w:num w:numId="31">
    <w:abstractNumId w:val="2"/>
  </w:num>
  <w:num w:numId="32">
    <w:abstractNumId w:val="0"/>
  </w:num>
  <w:num w:numId="33">
    <w:abstractNumId w:val="1"/>
  </w:num>
  <w:num w:numId="34">
    <w:abstractNumId w:val="21"/>
  </w:num>
  <w:num w:numId="35">
    <w:abstractNumId w:val="12"/>
  </w:num>
  <w:num w:numId="36">
    <w:abstractNumId w:val="17"/>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6"/>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8" w:dllVersion="513"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C25"/>
    <w:rsid w:val="00016895"/>
    <w:rsid w:val="0003284F"/>
    <w:rsid w:val="000A7E8F"/>
    <w:rsid w:val="000F4978"/>
    <w:rsid w:val="001B2119"/>
    <w:rsid w:val="001D7F65"/>
    <w:rsid w:val="00222AEB"/>
    <w:rsid w:val="00235B42"/>
    <w:rsid w:val="00277B76"/>
    <w:rsid w:val="002D4C6B"/>
    <w:rsid w:val="0031562B"/>
    <w:rsid w:val="003871D2"/>
    <w:rsid w:val="003B0A54"/>
    <w:rsid w:val="003D2659"/>
    <w:rsid w:val="003F56F1"/>
    <w:rsid w:val="0040359C"/>
    <w:rsid w:val="004205D9"/>
    <w:rsid w:val="004265DB"/>
    <w:rsid w:val="00483583"/>
    <w:rsid w:val="0048748D"/>
    <w:rsid w:val="004A4678"/>
    <w:rsid w:val="004F3AFF"/>
    <w:rsid w:val="00552DFF"/>
    <w:rsid w:val="00587439"/>
    <w:rsid w:val="005A23FC"/>
    <w:rsid w:val="005C03EB"/>
    <w:rsid w:val="005D168B"/>
    <w:rsid w:val="005D26B9"/>
    <w:rsid w:val="005E266B"/>
    <w:rsid w:val="005E2760"/>
    <w:rsid w:val="005F6105"/>
    <w:rsid w:val="00603347"/>
    <w:rsid w:val="006179F8"/>
    <w:rsid w:val="00634427"/>
    <w:rsid w:val="00684F60"/>
    <w:rsid w:val="00752352"/>
    <w:rsid w:val="007741A8"/>
    <w:rsid w:val="007A3843"/>
    <w:rsid w:val="007B7080"/>
    <w:rsid w:val="007C5FC5"/>
    <w:rsid w:val="0084757A"/>
    <w:rsid w:val="008523FE"/>
    <w:rsid w:val="008629BC"/>
    <w:rsid w:val="00872EA4"/>
    <w:rsid w:val="00874F1A"/>
    <w:rsid w:val="008B6D14"/>
    <w:rsid w:val="008E4DF6"/>
    <w:rsid w:val="00900148"/>
    <w:rsid w:val="00961301"/>
    <w:rsid w:val="009620D9"/>
    <w:rsid w:val="00977C9A"/>
    <w:rsid w:val="00A05DA9"/>
    <w:rsid w:val="00A11C25"/>
    <w:rsid w:val="00A14EF4"/>
    <w:rsid w:val="00A27855"/>
    <w:rsid w:val="00AD4538"/>
    <w:rsid w:val="00AD609C"/>
    <w:rsid w:val="00AF5B2E"/>
    <w:rsid w:val="00B2701B"/>
    <w:rsid w:val="00B41464"/>
    <w:rsid w:val="00B75975"/>
    <w:rsid w:val="00B9112D"/>
    <w:rsid w:val="00BF6668"/>
    <w:rsid w:val="00C43378"/>
    <w:rsid w:val="00C8032D"/>
    <w:rsid w:val="00CE1609"/>
    <w:rsid w:val="00CF0D27"/>
    <w:rsid w:val="00CF7561"/>
    <w:rsid w:val="00D05564"/>
    <w:rsid w:val="00D20313"/>
    <w:rsid w:val="00D61364"/>
    <w:rsid w:val="00D6516D"/>
    <w:rsid w:val="00D828CC"/>
    <w:rsid w:val="00DA28BB"/>
    <w:rsid w:val="00DA5CE6"/>
    <w:rsid w:val="00DB05AE"/>
    <w:rsid w:val="00DF196F"/>
    <w:rsid w:val="00E16EE8"/>
    <w:rsid w:val="00E64DEE"/>
    <w:rsid w:val="00F078F5"/>
    <w:rsid w:val="00F47E92"/>
    <w:rsid w:val="00F8730F"/>
    <w:rsid w:val="00FB449F"/>
    <w:rsid w:val="00FD37BD"/>
    <w:rsid w:val="00FD5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7754D1"/>
  <w15:docId w15:val="{EC643880-04B1-485F-9EAB-466FE5AF8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aramond" w:hAnsi="Garamond"/>
      <w:sz w:val="16"/>
    </w:rPr>
  </w:style>
  <w:style w:type="paragraph" w:styleId="Ttulo1">
    <w:name w:val="heading 1"/>
    <w:basedOn w:val="Normal"/>
    <w:next w:val="Textoindependiente"/>
    <w:link w:val="Ttulo1Car"/>
    <w:qFormat/>
    <w:rsid w:val="00DA28BB"/>
    <w:pPr>
      <w:keepNext/>
      <w:spacing w:before="240" w:after="120"/>
      <w:outlineLvl w:val="0"/>
    </w:pPr>
    <w:rPr>
      <w:rFonts w:ascii="Arial Black" w:hAnsi="Arial Black"/>
      <w:color w:val="808080"/>
      <w:spacing w:val="-25"/>
      <w:kern w:val="28"/>
      <w:sz w:val="32"/>
    </w:rPr>
  </w:style>
  <w:style w:type="paragraph" w:styleId="Ttulo2">
    <w:name w:val="heading 2"/>
    <w:basedOn w:val="Normal"/>
    <w:next w:val="Textoindependiente"/>
    <w:qFormat/>
    <w:rsid w:val="00DA28BB"/>
    <w:pPr>
      <w:keepNext/>
      <w:spacing w:line="240" w:lineRule="atLeast"/>
      <w:outlineLvl w:val="1"/>
    </w:pPr>
    <w:rPr>
      <w:rFonts w:ascii="Arial Black" w:hAnsi="Arial Black"/>
      <w:spacing w:val="-10"/>
      <w:kern w:val="28"/>
      <w:szCs w:val="16"/>
    </w:rPr>
  </w:style>
  <w:style w:type="paragraph" w:styleId="Ttulo3">
    <w:name w:val="heading 3"/>
    <w:basedOn w:val="Normal"/>
    <w:next w:val="Textoindependiente"/>
    <w:qFormat/>
    <w:rsid w:val="005F6105"/>
    <w:pPr>
      <w:keepNext/>
      <w:outlineLvl w:val="2"/>
    </w:pPr>
    <w:rPr>
      <w:rFonts w:ascii="Arial Black" w:hAnsi="Arial Black"/>
      <w:spacing w:val="-5"/>
    </w:rPr>
  </w:style>
  <w:style w:type="paragraph" w:styleId="Ttulo4">
    <w:name w:val="heading 4"/>
    <w:basedOn w:val="Normal"/>
    <w:next w:val="Textoindependiente"/>
    <w:qFormat/>
    <w:pPr>
      <w:keepNext/>
      <w:spacing w:after="240"/>
      <w:jc w:val="center"/>
      <w:outlineLvl w:val="3"/>
    </w:pPr>
    <w:rPr>
      <w:caps/>
      <w:spacing w:val="30"/>
    </w:rPr>
  </w:style>
  <w:style w:type="paragraph" w:styleId="Ttulo5">
    <w:name w:val="heading 5"/>
    <w:basedOn w:val="Normal"/>
    <w:next w:val="Textoindependiente"/>
    <w:qFormat/>
    <w:pPr>
      <w:keepNext/>
      <w:framePr w:w="1800" w:wrap="around" w:vAnchor="text" w:hAnchor="page" w:x="1201" w:y="1"/>
      <w:spacing w:before="40" w:after="240"/>
      <w:outlineLvl w:val="4"/>
    </w:pPr>
    <w:rPr>
      <w:rFonts w:ascii="Arial Black" w:hAnsi="Arial Black"/>
      <w:spacing w:val="-5"/>
      <w:sz w:val="18"/>
    </w:rPr>
  </w:style>
  <w:style w:type="paragraph" w:styleId="Ttulo6">
    <w:name w:val="heading 6"/>
    <w:basedOn w:val="Normal"/>
    <w:next w:val="Textoindependiente"/>
    <w:qFormat/>
    <w:pPr>
      <w:keepNext/>
      <w:framePr w:w="1800" w:wrap="around" w:vAnchor="text" w:hAnchor="page" w:x="1201" w:y="1"/>
      <w:outlineLvl w:val="5"/>
    </w:pPr>
  </w:style>
  <w:style w:type="paragraph" w:styleId="Ttulo7">
    <w:name w:val="heading 7"/>
    <w:basedOn w:val="Normal"/>
    <w:next w:val="Textoindependiente"/>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Ttulo8">
    <w:name w:val="heading 8"/>
    <w:basedOn w:val="Normal"/>
    <w:next w:val="Textoindependiente"/>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Ttulo9">
    <w:name w:val="heading 9"/>
    <w:basedOn w:val="Normal"/>
    <w:next w:val="Textoindependiente"/>
    <w:qFormat/>
    <w:pPr>
      <w:keepNext/>
      <w:spacing w:before="80" w:after="60"/>
      <w:outlineLvl w:val="8"/>
    </w:pPr>
    <w:rPr>
      <w:b/>
      <w:i/>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pPr>
      <w:spacing w:after="240"/>
      <w:jc w:val="both"/>
    </w:pPr>
    <w:rPr>
      <w:spacing w:val="-5"/>
      <w:sz w:val="24"/>
    </w:rPr>
  </w:style>
  <w:style w:type="character" w:styleId="Refdecomentario">
    <w:name w:val="annotation reference"/>
    <w:semiHidden/>
    <w:rPr>
      <w:sz w:val="16"/>
    </w:rPr>
  </w:style>
  <w:style w:type="paragraph" w:styleId="Textocomentario">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Textoindependiente"/>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Textoindependiente"/>
    <w:next w:val="Textoindependiente"/>
    <w:pPr>
      <w:keepNext/>
    </w:pPr>
  </w:style>
  <w:style w:type="paragraph" w:styleId="Descripcin">
    <w:name w:val="caption"/>
    <w:basedOn w:val="Normal"/>
    <w:next w:val="Textoindependiente"/>
    <w:qFormat/>
    <w:pPr>
      <w:spacing w:after="240"/>
    </w:pPr>
    <w:rPr>
      <w:spacing w:val="-5"/>
    </w:rPr>
  </w:style>
  <w:style w:type="paragraph" w:customStyle="1" w:styleId="ChapterSubtitle">
    <w:name w:val="Chapter Subtitle"/>
    <w:basedOn w:val="Normal"/>
    <w:next w:val="Textoindependiente"/>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nfasis">
    <w:name w:val="Emphasis"/>
    <w:qFormat/>
    <w:rPr>
      <w:rFonts w:ascii="Arial Black" w:hAnsi="Arial Black"/>
      <w:sz w:val="18"/>
    </w:rPr>
  </w:style>
  <w:style w:type="character" w:styleId="Refdenotaalfinal">
    <w:name w:val="endnote reference"/>
    <w:semiHidden/>
    <w:rPr>
      <w:sz w:val="18"/>
      <w:vertAlign w:val="superscript"/>
    </w:rPr>
  </w:style>
  <w:style w:type="paragraph" w:styleId="Textonotaalfinal">
    <w:name w:val="endnote text"/>
    <w:basedOn w:val="Normal"/>
    <w:semiHidden/>
    <w:pPr>
      <w:tabs>
        <w:tab w:val="left" w:pos="187"/>
      </w:tabs>
      <w:spacing w:after="120" w:line="220" w:lineRule="exact"/>
      <w:ind w:left="187" w:hanging="187"/>
    </w:pPr>
    <w:rPr>
      <w:sz w:val="18"/>
    </w:rPr>
  </w:style>
  <w:style w:type="paragraph" w:styleId="Piedepgina">
    <w:name w:val="footer"/>
    <w:basedOn w:val="Normal"/>
    <w:link w:val="PiedepginaCar"/>
    <w:uiPriority w:val="99"/>
    <w:pPr>
      <w:keepLines/>
      <w:pBdr>
        <w:top w:val="single" w:sz="6" w:space="3" w:color="auto"/>
      </w:pBdr>
      <w:tabs>
        <w:tab w:val="center" w:pos="4320"/>
        <w:tab w:val="right" w:pos="8640"/>
      </w:tabs>
      <w:jc w:val="center"/>
    </w:pPr>
    <w:rPr>
      <w:rFonts w:ascii="Arial Black" w:hAnsi="Arial Black"/>
    </w:rPr>
  </w:style>
  <w:style w:type="character" w:styleId="Refdenotaalpie">
    <w:name w:val="footnote reference"/>
    <w:semiHidden/>
    <w:rPr>
      <w:sz w:val="18"/>
      <w:vertAlign w:val="superscript"/>
    </w:rPr>
  </w:style>
  <w:style w:type="paragraph" w:styleId="Textonotapie">
    <w:name w:val="footnote text"/>
    <w:basedOn w:val="Normal"/>
    <w:semiHidden/>
    <w:rsid w:val="00B9112D"/>
    <w:pPr>
      <w:spacing w:before="240" w:after="120"/>
    </w:pPr>
    <w:rPr>
      <w:sz w:val="18"/>
    </w:rPr>
  </w:style>
  <w:style w:type="paragraph" w:styleId="Encabezado">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ndice1">
    <w:name w:val="index 1"/>
    <w:basedOn w:val="Normal"/>
    <w:semiHidden/>
    <w:rsid w:val="00977C9A"/>
    <w:pPr>
      <w:tabs>
        <w:tab w:val="right" w:leader="dot" w:pos="3960"/>
      </w:tabs>
      <w:spacing w:line="240" w:lineRule="atLeast"/>
      <w:ind w:left="720" w:hanging="720"/>
    </w:pPr>
    <w:rPr>
      <w:rFonts w:ascii="Arial" w:hAnsi="Arial"/>
      <w:sz w:val="20"/>
    </w:rPr>
  </w:style>
  <w:style w:type="paragraph" w:styleId="ndice2">
    <w:name w:val="index 2"/>
    <w:basedOn w:val="Normal"/>
    <w:semiHidden/>
    <w:rsid w:val="00977C9A"/>
    <w:pPr>
      <w:tabs>
        <w:tab w:val="right" w:leader="dot" w:pos="3960"/>
      </w:tabs>
      <w:spacing w:line="240" w:lineRule="atLeast"/>
      <w:ind w:left="180"/>
    </w:pPr>
    <w:rPr>
      <w:rFonts w:ascii="Arial" w:hAnsi="Arial"/>
      <w:sz w:val="18"/>
    </w:rPr>
  </w:style>
  <w:style w:type="paragraph" w:styleId="ndice3">
    <w:name w:val="index 3"/>
    <w:basedOn w:val="Normal"/>
    <w:semiHidden/>
    <w:pPr>
      <w:tabs>
        <w:tab w:val="right" w:leader="dot" w:pos="3960"/>
      </w:tabs>
      <w:spacing w:line="240" w:lineRule="atLeast"/>
      <w:ind w:left="180"/>
    </w:pPr>
    <w:rPr>
      <w:sz w:val="18"/>
    </w:rPr>
  </w:style>
  <w:style w:type="paragraph" w:styleId="ndice4">
    <w:name w:val="index 4"/>
    <w:basedOn w:val="Normal"/>
    <w:semiHidden/>
    <w:pPr>
      <w:tabs>
        <w:tab w:val="right" w:pos="3960"/>
      </w:tabs>
      <w:spacing w:line="240" w:lineRule="atLeast"/>
      <w:ind w:left="180"/>
    </w:pPr>
    <w:rPr>
      <w:sz w:val="18"/>
    </w:rPr>
  </w:style>
  <w:style w:type="paragraph" w:styleId="ndice5">
    <w:name w:val="index 5"/>
    <w:basedOn w:val="Normal"/>
    <w:semiHidden/>
    <w:pPr>
      <w:tabs>
        <w:tab w:val="right" w:pos="3960"/>
      </w:tabs>
      <w:spacing w:line="240" w:lineRule="atLeast"/>
      <w:ind w:left="180"/>
    </w:pPr>
    <w:rPr>
      <w:sz w:val="18"/>
    </w:rPr>
  </w:style>
  <w:style w:type="paragraph" w:styleId="ndice6">
    <w:name w:val="index 6"/>
    <w:basedOn w:val="ndice1"/>
    <w:next w:val="Normal"/>
    <w:semiHidden/>
    <w:pPr>
      <w:tabs>
        <w:tab w:val="right" w:leader="dot" w:pos="3600"/>
      </w:tabs>
      <w:ind w:left="960" w:hanging="160"/>
    </w:pPr>
  </w:style>
  <w:style w:type="paragraph" w:styleId="ndice7">
    <w:name w:val="index 7"/>
    <w:basedOn w:val="ndice1"/>
    <w:next w:val="Normal"/>
    <w:semiHidden/>
    <w:pPr>
      <w:tabs>
        <w:tab w:val="right" w:leader="dot" w:pos="3600"/>
      </w:tabs>
      <w:ind w:left="1120" w:hanging="160"/>
    </w:pPr>
  </w:style>
  <w:style w:type="paragraph" w:styleId="ndice8">
    <w:name w:val="index 8"/>
    <w:basedOn w:val="Normal"/>
    <w:next w:val="Normal"/>
    <w:semiHidden/>
    <w:pPr>
      <w:tabs>
        <w:tab w:val="right" w:leader="dot" w:pos="3600"/>
      </w:tabs>
      <w:ind w:left="1280" w:hanging="160"/>
    </w:pPr>
  </w:style>
  <w:style w:type="paragraph" w:styleId="Ttulodendice">
    <w:name w:val="index heading"/>
    <w:basedOn w:val="Normal"/>
    <w:next w:val="ndice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aconvietas">
    <w:name w:val="List Bullet"/>
    <w:basedOn w:val="Normal"/>
    <w:rsid w:val="00684F60"/>
    <w:pPr>
      <w:numPr>
        <w:numId w:val="11"/>
      </w:numPr>
      <w:tabs>
        <w:tab w:val="clear" w:pos="360"/>
      </w:tabs>
      <w:spacing w:after="240"/>
      <w:ind w:right="360"/>
      <w:jc w:val="both"/>
    </w:pPr>
    <w:rPr>
      <w:spacing w:val="-5"/>
      <w:sz w:val="24"/>
    </w:rPr>
  </w:style>
  <w:style w:type="paragraph" w:styleId="Listaconvietas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aconnmeros">
    <w:name w:val="List Number"/>
    <w:basedOn w:val="Normal"/>
    <w:rsid w:val="00684F60"/>
    <w:pPr>
      <w:spacing w:after="240"/>
      <w:ind w:left="720" w:right="360" w:hanging="360"/>
      <w:jc w:val="both"/>
    </w:pPr>
    <w:rPr>
      <w:spacing w:val="-5"/>
      <w:sz w:val="24"/>
    </w:rPr>
  </w:style>
  <w:style w:type="paragraph" w:styleId="Textomacro">
    <w:name w:val="macro"/>
    <w:basedOn w:val="Textoindependiente"/>
    <w:semiHidden/>
    <w:pPr>
      <w:spacing w:after="120"/>
    </w:pPr>
    <w:rPr>
      <w:rFonts w:ascii="Courier New" w:hAnsi="Courier New"/>
    </w:rPr>
  </w:style>
  <w:style w:type="character" w:styleId="Nmerodepgina">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Textoindependiente"/>
    <w:next w:val="Descripci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tulo">
    <w:name w:val="Subtitle"/>
    <w:basedOn w:val="Ttulo"/>
    <w:next w:val="Textoindependiente"/>
    <w:qFormat/>
    <w:pPr>
      <w:spacing w:before="1940" w:after="0" w:line="200" w:lineRule="atLeast"/>
    </w:pPr>
    <w:rPr>
      <w:rFonts w:ascii="Garamond" w:hAnsi="Garamond"/>
      <w:b/>
      <w:caps/>
      <w:spacing w:val="30"/>
      <w:sz w:val="18"/>
    </w:rPr>
  </w:style>
  <w:style w:type="paragraph" w:styleId="Ttulo">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extoconsangra">
    <w:name w:val="table of authorities"/>
    <w:basedOn w:val="Normal"/>
    <w:semiHidden/>
    <w:pPr>
      <w:tabs>
        <w:tab w:val="right" w:leader="dot" w:pos="8640"/>
      </w:tabs>
      <w:spacing w:after="240"/>
    </w:pPr>
    <w:rPr>
      <w:sz w:val="20"/>
    </w:rPr>
  </w:style>
  <w:style w:type="paragraph" w:styleId="Tabladeilustracion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Encabezadodelista">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DC1">
    <w:name w:val="toc 1"/>
    <w:basedOn w:val="Normal"/>
    <w:autoRedefine/>
    <w:semiHidden/>
    <w:rsid w:val="00CE1609"/>
    <w:pPr>
      <w:tabs>
        <w:tab w:val="right" w:leader="dot" w:pos="7910"/>
      </w:tabs>
      <w:spacing w:line="320" w:lineRule="atLeast"/>
    </w:pPr>
    <w:rPr>
      <w:rFonts w:ascii="Arial" w:hAnsi="Arial"/>
      <w:sz w:val="28"/>
    </w:rPr>
  </w:style>
  <w:style w:type="paragraph" w:styleId="TDC2">
    <w:name w:val="toc 2"/>
    <w:basedOn w:val="TDC1"/>
    <w:autoRedefine/>
    <w:semiHidden/>
    <w:rsid w:val="00DA28BB"/>
    <w:pPr>
      <w:ind w:left="720"/>
    </w:pPr>
    <w:rPr>
      <w:sz w:val="24"/>
    </w:rPr>
  </w:style>
  <w:style w:type="paragraph" w:styleId="TDC3">
    <w:name w:val="toc 3"/>
    <w:basedOn w:val="Normal"/>
    <w:next w:val="Normal"/>
    <w:autoRedefine/>
    <w:semiHidden/>
    <w:rsid w:val="00DA28BB"/>
    <w:pPr>
      <w:spacing w:line="320" w:lineRule="atLeast"/>
      <w:ind w:left="1440"/>
    </w:pPr>
    <w:rPr>
      <w:rFonts w:ascii="Arial" w:hAnsi="Arial"/>
      <w:sz w:val="20"/>
    </w:rPr>
  </w:style>
  <w:style w:type="paragraph" w:styleId="TD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D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DC6">
    <w:name w:val="toc 6"/>
    <w:basedOn w:val="Normal"/>
    <w:next w:val="Normal"/>
    <w:semiHidden/>
    <w:pPr>
      <w:tabs>
        <w:tab w:val="right" w:leader="dot" w:pos="3600"/>
      </w:tabs>
      <w:ind w:left="800"/>
    </w:pPr>
  </w:style>
  <w:style w:type="paragraph" w:styleId="TDC7">
    <w:name w:val="toc 7"/>
    <w:basedOn w:val="Normal"/>
    <w:next w:val="Normal"/>
    <w:semiHidden/>
    <w:pPr>
      <w:tabs>
        <w:tab w:val="right" w:leader="dot" w:pos="3600"/>
      </w:tabs>
      <w:ind w:left="960"/>
    </w:pPr>
  </w:style>
  <w:style w:type="paragraph" w:styleId="TDC8">
    <w:name w:val="toc 8"/>
    <w:basedOn w:val="Normal"/>
    <w:next w:val="Normal"/>
    <w:semiHidden/>
    <w:pPr>
      <w:tabs>
        <w:tab w:val="right" w:leader="dot" w:pos="3600"/>
      </w:tabs>
      <w:ind w:left="1120"/>
    </w:pPr>
  </w:style>
  <w:style w:type="paragraph" w:styleId="TDC9">
    <w:name w:val="toc 9"/>
    <w:basedOn w:val="Normal"/>
    <w:next w:val="Normal"/>
    <w:semiHidden/>
    <w:pPr>
      <w:tabs>
        <w:tab w:val="right" w:leader="dot" w:pos="3600"/>
      </w:tabs>
      <w:ind w:left="1280"/>
    </w:pPr>
  </w:style>
  <w:style w:type="paragraph" w:customStyle="1" w:styleId="TOCBase">
    <w:name w:val="TOC Base"/>
    <w:basedOn w:val="TDC2"/>
  </w:style>
  <w:style w:type="paragraph" w:styleId="Textodeglobo">
    <w:name w:val="Balloon Text"/>
    <w:basedOn w:val="Normal"/>
    <w:semiHidden/>
    <w:rsid w:val="00F8730F"/>
    <w:rPr>
      <w:rFonts w:ascii="Tahoma" w:hAnsi="Tahoma" w:cs="Tahoma"/>
      <w:szCs w:val="16"/>
    </w:rPr>
  </w:style>
  <w:style w:type="character" w:customStyle="1" w:styleId="Ttulo1Car">
    <w:name w:val="Título 1 Car"/>
    <w:basedOn w:val="Fuentedeprrafopredeter"/>
    <w:link w:val="Ttulo1"/>
    <w:rsid w:val="004265DB"/>
    <w:rPr>
      <w:rFonts w:ascii="Arial Black" w:hAnsi="Arial Black"/>
      <w:color w:val="808080"/>
      <w:spacing w:val="-25"/>
      <w:kern w:val="28"/>
      <w:sz w:val="32"/>
      <w:lang w:val="en-US" w:eastAsia="en-US" w:bidi="ar-SA"/>
    </w:rPr>
  </w:style>
  <w:style w:type="character" w:customStyle="1" w:styleId="TextoindependienteCar">
    <w:name w:val="Texto independiente Car"/>
    <w:basedOn w:val="Fuentedeprrafopredeter"/>
    <w:link w:val="Textoindependiente"/>
    <w:rsid w:val="004265DB"/>
    <w:rPr>
      <w:rFonts w:ascii="Garamond" w:hAnsi="Garamond"/>
      <w:spacing w:val="-5"/>
      <w:sz w:val="24"/>
      <w:lang w:val="en-US" w:eastAsia="en-US" w:bidi="ar-SA"/>
    </w:rPr>
  </w:style>
  <w:style w:type="character" w:styleId="Hipervnculo">
    <w:name w:val="Hyperlink"/>
    <w:basedOn w:val="Fuentedeprrafopredeter"/>
    <w:rsid w:val="004265DB"/>
    <w:rPr>
      <w:color w:val="0000FF"/>
      <w:u w:val="single"/>
    </w:rPr>
  </w:style>
  <w:style w:type="character" w:customStyle="1" w:styleId="PiedepginaCar">
    <w:name w:val="Pie de página Car"/>
    <w:basedOn w:val="Fuentedeprrafopredeter"/>
    <w:link w:val="Piedepgina"/>
    <w:uiPriority w:val="99"/>
    <w:rsid w:val="005E266B"/>
    <w:rPr>
      <w:rFonts w:ascii="Arial Black" w:hAnsi="Arial Black"/>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header" Target="header4.xml"/><Relationship Id="rId39" Type="http://schemas.openxmlformats.org/officeDocument/2006/relationships/footer" Target="footer7.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1.pn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7.xml"/><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footer" Target="footer6.xml"/><Relationship Id="rId36" Type="http://schemas.openxmlformats.org/officeDocument/2006/relationships/image" Target="media/image18.png"/><Relationship Id="rId49" Type="http://schemas.openxmlformats.org/officeDocument/2006/relationships/header" Target="header8.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header" Target="header5.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header" Target="header6.xml"/><Relationship Id="rId46" Type="http://schemas.openxmlformats.org/officeDocument/2006/relationships/image" Target="media/image24.png"/><Relationship Id="rId20" Type="http://schemas.openxmlformats.org/officeDocument/2006/relationships/image" Target="media/image5.pn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Downloads\tf06207126_win32.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57BE7-82FC-4832-9CDE-9B460C9BF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tf06207126_win32</Template>
  <TotalTime>22</TotalTime>
  <Pages>16</Pages>
  <Words>1034</Words>
  <Characters>5690</Characters>
  <Application>Microsoft Office Word</Application>
  <DocSecurity>0</DocSecurity>
  <Lines>47</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dc:creator>
  <cp:keywords/>
  <dc:description/>
  <cp:lastModifiedBy>Wiver</cp:lastModifiedBy>
  <cp:revision>4</cp:revision>
  <cp:lastPrinted>2003-03-21T20:17:00Z</cp:lastPrinted>
  <dcterms:created xsi:type="dcterms:W3CDTF">2023-02-20T01:57:00Z</dcterms:created>
  <dcterms:modified xsi:type="dcterms:W3CDTF">2023-02-25T19:58:00Z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